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3DECC62" w14:textId="554F2D80" w:rsidR="0076378F" w:rsidRDefault="002D12A5" w:rsidP="008A01D7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AA1758" wp14:editId="2E4B5A72">
                <wp:simplePos x="0" y="0"/>
                <wp:positionH relativeFrom="page">
                  <wp:align>left</wp:align>
                </wp:positionH>
                <wp:positionV relativeFrom="paragraph">
                  <wp:posOffset>-1170305</wp:posOffset>
                </wp:positionV>
                <wp:extent cx="909873" cy="12538487"/>
                <wp:effectExtent l="0" t="0" r="5080" b="0"/>
                <wp:wrapNone/>
                <wp:docPr id="19" name="Retângulo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909873" cy="12538487"/>
                        </a:xfrm>
                        <a:prstGeom prst="rect">
                          <a:avLst/>
                        </a:prstGeom>
                        <a:solidFill>
                          <a:srgbClr val="639D31"/>
                        </a:solidFill>
                        <a:ln>
                          <a:noFill/>
                        </a:ln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028096E0" id="Retângulo 19" o:spid="_x0000_s1026" style="position:absolute;margin-left:0;margin-top:-92.15pt;width:71.65pt;height:987.3pt;z-index:251669504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" fillcolor="#639d31" stroked="f">
                <w10:wrap anchorx="page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70528" behindDoc="0" locked="0" layoutInCell="1" allowOverlap="1" wp14:anchorId="2969B3ED" wp14:editId="2D4FA5B2">
                <wp:simplePos x="0" y="0"/>
                <wp:positionH relativeFrom="column">
                  <wp:posOffset>1501074</wp:posOffset>
                </wp:positionH>
                <wp:positionV relativeFrom="paragraph">
                  <wp:posOffset>3240273</wp:posOffset>
                </wp:positionV>
                <wp:extent cx="4126865" cy="734060"/>
                <wp:effectExtent l="0" t="0" r="0" b="3175"/>
                <wp:wrapSquare wrapText="bothSides"/>
                <wp:docPr id="24" name="Caixa de Texto 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26865" cy="7340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2B2D582" w14:textId="26A97B95" w:rsidR="00BB7AF7" w:rsidRPr="00560D1D" w:rsidRDefault="00BB7AF7" w:rsidP="002035C7">
                            <w:pPr>
                              <w:pStyle w:val="Corpodetexto"/>
                              <w:ind w:left="120"/>
                              <w:jc w:val="center"/>
                              <w:rPr>
                                <w:rFonts w:cs="Arial"/>
                                <w:b/>
                                <w:i/>
                                <w:color w:val="FFFFFF"/>
                                <w:sz w:val="40"/>
                                <w:szCs w:val="40"/>
                                <w:lang w:val="pt-BR"/>
                              </w:rPr>
                            </w:pPr>
                            <w:r w:rsidRPr="00560D1D">
                              <w:rPr>
                                <w:rFonts w:cs="Arial"/>
                                <w:b/>
                                <w:color w:val="FFFFFF"/>
                                <w:sz w:val="40"/>
                                <w:szCs w:val="40"/>
                                <w:lang w:val="pt-BR"/>
                              </w:rPr>
                              <w:t>Plano de recuperação de Desastre</w:t>
                            </w:r>
                          </w:p>
                          <w:p w14:paraId="71B588BB" w14:textId="77777777" w:rsidR="00BB7AF7" w:rsidRDefault="00BB7AF7" w:rsidP="002035C7"/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2969B3ED" id="_x0000_t202" coordsize="21600,21600" o:spt="202" path="m,l,21600r21600,l21600,xe">
                <v:stroke joinstyle="miter"/>
                <v:path gradientshapeok="t" o:connecttype="rect"/>
              </v:shapetype>
              <v:shape id="Caixa de Texto 24" o:spid="_x0000_s1026" type="#_x0000_t202" style="position:absolute;margin-left:118.2pt;margin-top:255.15pt;width:324.95pt;height:57.8pt;z-index:251670528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" filled="f" stroked="f">
                <v:textbox style="mso-fit-shape-to-text:t">
                  <w:txbxContent>
                    <w:p w14:paraId="12B2D582" w14:textId="26A97B95" w:rsidR="00BB7AF7" w:rsidRPr="00560D1D" w:rsidRDefault="00BB7AF7" w:rsidP="002035C7">
                      <w:pPr>
                        <w:pStyle w:val="Corpodetexto"/>
                        <w:ind w:left="120"/>
                        <w:jc w:val="center"/>
                        <w:rPr>
                          <w:rFonts w:cs="Arial"/>
                          <w:b/>
                          <w:i/>
                          <w:color w:val="FFFFFF"/>
                          <w:sz w:val="40"/>
                          <w:szCs w:val="40"/>
                          <w:lang w:val="pt-BR"/>
                        </w:rPr>
                      </w:pPr>
                      <w:r w:rsidRPr="00560D1D">
                        <w:rPr>
                          <w:rFonts w:cs="Arial"/>
                          <w:b/>
                          <w:color w:val="FFFFFF"/>
                          <w:sz w:val="40"/>
                          <w:szCs w:val="40"/>
                          <w:lang w:val="pt-BR"/>
                        </w:rPr>
                        <w:t>Plano de recuperação de Desastre</w:t>
                      </w:r>
                    </w:p>
                    <w:p w14:paraId="71B588BB" w14:textId="77777777" w:rsidR="00BB7AF7" w:rsidRDefault="00BB7AF7" w:rsidP="002035C7"/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40958BDD" wp14:editId="3FCBC05B">
            <wp:simplePos x="0" y="0"/>
            <wp:positionH relativeFrom="page">
              <wp:align>right</wp:align>
            </wp:positionH>
            <wp:positionV relativeFrom="paragraph">
              <wp:posOffset>2285718</wp:posOffset>
            </wp:positionV>
            <wp:extent cx="7519555" cy="2270235"/>
            <wp:effectExtent l="0" t="0" r="5715" b="0"/>
            <wp:wrapNone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m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19555" cy="227023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62F62E" w14:textId="476BF175" w:rsidR="0076378F" w:rsidRDefault="0076378F" w:rsidP="008A01D7"/>
    <w:p w14:paraId="50B179FF" w14:textId="7C200DE2" w:rsidR="0076378F" w:rsidRDefault="0076378F" w:rsidP="008A01D7"/>
    <w:p w14:paraId="3A2EC5B1" w14:textId="30BA763D" w:rsidR="0076378F" w:rsidRDefault="0076378F" w:rsidP="008A01D7"/>
    <w:p w14:paraId="7F657F4B" w14:textId="192E478B" w:rsidR="0076378F" w:rsidRDefault="0076378F" w:rsidP="008A01D7"/>
    <w:p w14:paraId="41AD561D" w14:textId="6EDD9452" w:rsidR="0076378F" w:rsidRDefault="0076378F" w:rsidP="002D12A5">
      <w:pPr>
        <w:jc w:val="center"/>
      </w:pPr>
    </w:p>
    <w:p w14:paraId="3270D822" w14:textId="2E205DC1" w:rsidR="0076378F" w:rsidRDefault="0076378F" w:rsidP="008A01D7"/>
    <w:p w14:paraId="2AB980F1" w14:textId="6A62665E" w:rsidR="0076378F" w:rsidRDefault="0076378F" w:rsidP="008A01D7"/>
    <w:p w14:paraId="3EAC94E6" w14:textId="6BDE60AC" w:rsidR="0076378F" w:rsidRDefault="0076378F" w:rsidP="008A01D7"/>
    <w:p w14:paraId="0B58DDE7" w14:textId="5A0C6C97" w:rsidR="0076378F" w:rsidRDefault="0076378F" w:rsidP="008A01D7"/>
    <w:p w14:paraId="68B3E130" w14:textId="57D2E2F3" w:rsidR="0076378F" w:rsidRDefault="0076378F" w:rsidP="008A01D7"/>
    <w:p w14:paraId="50596F6D" w14:textId="570107E1" w:rsidR="0076378F" w:rsidRDefault="0076378F" w:rsidP="008A01D7"/>
    <w:p w14:paraId="0088B72E" w14:textId="4884CAEE" w:rsidR="00B819F0" w:rsidRDefault="00B819F0" w:rsidP="008A01D7"/>
    <w:p w14:paraId="3E17FFE5" w14:textId="599168D5" w:rsidR="00B819F0" w:rsidRDefault="00560D1D" w:rsidP="008A01D7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8480" behindDoc="0" locked="0" layoutInCell="1" allowOverlap="1" wp14:anchorId="1C346FEA" wp14:editId="3AD4D322">
                <wp:simplePos x="0" y="0"/>
                <wp:positionH relativeFrom="page">
                  <wp:align>right</wp:align>
                </wp:positionH>
                <wp:positionV relativeFrom="paragraph">
                  <wp:posOffset>278765</wp:posOffset>
                </wp:positionV>
                <wp:extent cx="7068820" cy="2267585"/>
                <wp:effectExtent l="0" t="0" r="0" b="0"/>
                <wp:wrapSquare wrapText="bothSides"/>
                <wp:docPr id="27" name="Caixa de Texto 2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068820" cy="2267585"/>
                        </a:xfrm>
                        <a:prstGeom prst="rect">
                          <a:avLst/>
                        </a:prstGeom>
                        <a:gradFill rotWithShape="0">
                          <a:gsLst>
                            <a:gs pos="0">
                              <a:srgbClr val="639D31">
                                <a:alpha val="45000"/>
                              </a:srgbClr>
                            </a:gs>
                            <a:gs pos="100000">
                              <a:srgbClr val="639D31"/>
                            </a:gs>
                          </a:gsLst>
                          <a:lin ang="2700000" scaled="1"/>
                        </a:gradFill>
                        <a:ln>
                          <a:noFill/>
                        </a:ln>
                      </wps:spPr>
                      <wps:txbx>
                        <w:txbxContent>
                          <w:p w14:paraId="3A1E2340" w14:textId="77777777" w:rsidR="00BB7AF7" w:rsidRPr="00750ECE" w:rsidRDefault="00BB7AF7" w:rsidP="008209B5">
                            <w:pPr>
                              <w:pStyle w:val="Corpodetexto"/>
                              <w:ind w:left="120"/>
                              <w:jc w:val="center"/>
                              <w:rPr>
                                <w:rFonts w:cs="Arial"/>
                                <w:b/>
                                <w:i/>
                                <w:color w:val="FFFFFF"/>
                                <w:sz w:val="24"/>
                                <w:szCs w:val="32"/>
                              </w:rPr>
                            </w:pPr>
                          </w:p>
                          <w:p w14:paraId="313B264B" w14:textId="77777777" w:rsidR="00BB7AF7" w:rsidRPr="00750ECE" w:rsidRDefault="00BB7AF7" w:rsidP="008209B5">
                            <w:pPr>
                              <w:pStyle w:val="Corpodetexto"/>
                              <w:ind w:left="120"/>
                              <w:jc w:val="center"/>
                              <w:rPr>
                                <w:rFonts w:cs="Arial"/>
                                <w:b/>
                                <w:i/>
                                <w:color w:val="FFFFFF"/>
                                <w:sz w:val="32"/>
                                <w:szCs w:val="3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346FEA" id="Caixa de Texto 27" o:spid="_x0000_s1027" type="#_x0000_t202" style="position:absolute;margin-left:505.4pt;margin-top:21.95pt;width:556.6pt;height:178.55pt;z-index:25166848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" fillcolor="#639d31" stroked="f">
                <v:fill opacity="29491f" color2="#639d31" angle="45" focus="100%" type="gradient"/>
                <v:textbox>
                  <w:txbxContent>
                    <w:p w14:paraId="3A1E2340" w14:textId="77777777" w:rsidR="00BB7AF7" w:rsidRPr="00750ECE" w:rsidRDefault="00BB7AF7" w:rsidP="008209B5">
                      <w:pPr>
                        <w:pStyle w:val="Corpodetexto"/>
                        <w:ind w:left="120"/>
                        <w:jc w:val="center"/>
                        <w:rPr>
                          <w:rFonts w:cs="Arial"/>
                          <w:b/>
                          <w:i/>
                          <w:color w:val="FFFFFF"/>
                          <w:sz w:val="24"/>
                          <w:szCs w:val="32"/>
                        </w:rPr>
                      </w:pPr>
                    </w:p>
                    <w:p w14:paraId="313B264B" w14:textId="77777777" w:rsidR="00BB7AF7" w:rsidRPr="00750ECE" w:rsidRDefault="00BB7AF7" w:rsidP="008209B5">
                      <w:pPr>
                        <w:pStyle w:val="Corpodetexto"/>
                        <w:ind w:left="120"/>
                        <w:jc w:val="center"/>
                        <w:rPr>
                          <w:rFonts w:cs="Arial"/>
                          <w:b/>
                          <w:i/>
                          <w:color w:val="FFFFFF"/>
                          <w:sz w:val="32"/>
                          <w:szCs w:val="32"/>
                        </w:rPr>
                      </w:pP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338917AB" w14:textId="6E0AB72A" w:rsidR="00B819F0" w:rsidRDefault="00B819F0" w:rsidP="008A01D7"/>
    <w:p w14:paraId="09F609AA" w14:textId="71631909" w:rsidR="0076378F" w:rsidRDefault="0076378F" w:rsidP="008A01D7"/>
    <w:p w14:paraId="3254FC7A" w14:textId="0B9B4B1D" w:rsidR="00A05B09" w:rsidRDefault="00A05B09" w:rsidP="008A01D7"/>
    <w:p w14:paraId="01669776" w14:textId="3CA7015E" w:rsidR="009D6347" w:rsidRPr="008E4DAC" w:rsidRDefault="009D6347" w:rsidP="008A01D7"/>
    <w:p w14:paraId="57CD33C0" w14:textId="00B9D79F" w:rsidR="00D12E0F" w:rsidRPr="008E4DAC" w:rsidRDefault="00D12E0F" w:rsidP="008A01D7"/>
    <w:p w14:paraId="76473B31" w14:textId="219F8A09" w:rsidR="00D12E0F" w:rsidRPr="007B6A6F" w:rsidRDefault="00560D1D" w:rsidP="000D050F">
      <w:pPr>
        <w:jc w:val="right"/>
        <w:rPr>
          <w:rFonts w:ascii="Arial" w:hAnsi="Arial"/>
          <w:lang w:eastAsia="pt-BR"/>
        </w:rPr>
      </w:pPr>
      <w:r w:rsidRPr="00560D1D">
        <w:drawing>
          <wp:anchor distT="0" distB="0" distL="114300" distR="114300" simplePos="0" relativeHeight="251741184" behindDoc="0" locked="0" layoutInCell="1" allowOverlap="1" wp14:anchorId="3CDDA6BF" wp14:editId="0D2031F6">
            <wp:simplePos x="0" y="0"/>
            <wp:positionH relativeFrom="column">
              <wp:posOffset>2583143</wp:posOffset>
            </wp:positionH>
            <wp:positionV relativeFrom="paragraph">
              <wp:posOffset>821409</wp:posOffset>
            </wp:positionV>
            <wp:extent cx="2137561" cy="878774"/>
            <wp:effectExtent l="0" t="0" r="0" b="0"/>
            <wp:wrapNone/>
            <wp:docPr id="227" name="Imagem 226" descr="Uma imagem contendo clip-art&#10;&#10;Descrição gerada automaticamente">
              <a:extLst xmlns:a="http://schemas.openxmlformats.org/drawingml/2006/main">
                <a:ext uri="{FF2B5EF4-FFF2-40B4-BE49-F238E27FC236}">
                  <a16:creationId xmlns:a16="http://schemas.microsoft.com/office/drawing/2014/main" id="{040A960A-0697-4DDD-93D5-7A22C150C3A4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Imagem 226" descr="Uma imagem contendo clip-art&#10;&#10;Descrição gerada automaticamente">
                      <a:extLst>
                        <a:ext uri="{FF2B5EF4-FFF2-40B4-BE49-F238E27FC236}">
                          <a16:creationId xmlns:a16="http://schemas.microsoft.com/office/drawing/2014/main" id="{040A960A-0697-4DDD-93D5-7A22C150C3A4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37561" cy="87877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D12A5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654BC79" wp14:editId="0F10CA17">
                <wp:simplePos x="0" y="0"/>
                <wp:positionH relativeFrom="column">
                  <wp:posOffset>1005089</wp:posOffset>
                </wp:positionH>
                <wp:positionV relativeFrom="paragraph">
                  <wp:posOffset>6010374</wp:posOffset>
                </wp:positionV>
                <wp:extent cx="4800600" cy="360680"/>
                <wp:effectExtent l="635" t="2540" r="0" b="0"/>
                <wp:wrapNone/>
                <wp:docPr id="22" name="Caixa de Texto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800600" cy="3606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EE5713A" w14:textId="5DAC8744" w:rsidR="00BB7AF7" w:rsidRPr="00750ECE" w:rsidRDefault="00BB7AF7" w:rsidP="00216BCB">
                            <w:pPr>
                              <w:jc w:val="center"/>
                              <w:rPr>
                                <w:b/>
                                <w:color w:val="7F7F7F"/>
                                <w:sz w:val="96"/>
                                <w:lang w:val="en-US"/>
                              </w:rPr>
                            </w:pPr>
                            <w:r w:rsidRPr="00750ECE">
                              <w:rPr>
                                <w:b/>
                                <w:bCs/>
                                <w:color w:val="7F7F7F"/>
                                <w:sz w:val="32"/>
                                <w:lang w:val="en-US"/>
                              </w:rPr>
                              <w:t>www.</w:t>
                            </w:r>
                            <w:r>
                              <w:rPr>
                                <w:b/>
                                <w:bCs/>
                                <w:color w:val="7F7F7F"/>
                                <w:sz w:val="32"/>
                                <w:lang w:val="en-US"/>
                              </w:rPr>
                              <w:t>orama</w:t>
                            </w:r>
                            <w:r w:rsidRPr="00750ECE">
                              <w:rPr>
                                <w:b/>
                                <w:bCs/>
                                <w:color w:val="7F7F7F"/>
                                <w:sz w:val="32"/>
                                <w:lang w:val="en-US"/>
                              </w:rPr>
                              <w:t>.com.br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6654BC79" id="Caixa de Texto 22" o:spid="_x0000_s1028" type="#_x0000_t202" style="position:absolute;left:0;text-align:left;margin-left:79.15pt;margin-top:473.25pt;width:378pt;height:28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" stroked="f">
                <v:textbox>
                  <w:txbxContent>
                    <w:p w14:paraId="0EE5713A" w14:textId="5DAC8744" w:rsidR="00BB7AF7" w:rsidRPr="00750ECE" w:rsidRDefault="00BB7AF7" w:rsidP="00216BCB">
                      <w:pPr>
                        <w:jc w:val="center"/>
                        <w:rPr>
                          <w:b/>
                          <w:color w:val="7F7F7F"/>
                          <w:sz w:val="96"/>
                          <w:lang w:val="en-US"/>
                        </w:rPr>
                      </w:pPr>
                      <w:r w:rsidRPr="00750ECE">
                        <w:rPr>
                          <w:b/>
                          <w:bCs/>
                          <w:color w:val="7F7F7F"/>
                          <w:sz w:val="32"/>
                          <w:lang w:val="en-US"/>
                        </w:rPr>
                        <w:t>www.</w:t>
                      </w:r>
                      <w:r>
                        <w:rPr>
                          <w:b/>
                          <w:bCs/>
                          <w:color w:val="7F7F7F"/>
                          <w:sz w:val="32"/>
                          <w:lang w:val="en-US"/>
                        </w:rPr>
                        <w:t>orama</w:t>
                      </w:r>
                      <w:r w:rsidRPr="00750ECE">
                        <w:rPr>
                          <w:b/>
                          <w:bCs/>
                          <w:color w:val="7F7F7F"/>
                          <w:sz w:val="32"/>
                          <w:lang w:val="en-US"/>
                        </w:rPr>
                        <w:t>.com.br</w:t>
                      </w:r>
                    </w:p>
                  </w:txbxContent>
                </v:textbox>
              </v:shape>
            </w:pict>
          </mc:Fallback>
        </mc:AlternateContent>
      </w:r>
      <w:r w:rsidR="00141DE4" w:rsidRPr="008E4DAC">
        <w:br w:type="page"/>
      </w:r>
    </w:p>
    <w:bookmarkStart w:id="0" w:name="_Toc335075909" w:displacedByCustomXml="next"/>
    <w:sdt>
      <w:sdtPr>
        <w:rPr>
          <w:rFonts w:ascii="Verdana" w:hAnsi="Verdana"/>
          <w:b w:val="0"/>
          <w:bCs w:val="0"/>
          <w:color w:val="auto"/>
          <w:sz w:val="20"/>
          <w:szCs w:val="20"/>
          <w:lang w:eastAsia="en-US"/>
        </w:rPr>
        <w:id w:val="-1416170707"/>
        <w:docPartObj>
          <w:docPartGallery w:val="Table of Contents"/>
          <w:docPartUnique/>
        </w:docPartObj>
      </w:sdtPr>
      <w:sdtContent>
        <w:p w14:paraId="25B6C86E" w14:textId="291319BD" w:rsidR="003E461C" w:rsidRPr="00EC402B" w:rsidRDefault="003E461C" w:rsidP="00560D1D">
          <w:pPr>
            <w:pStyle w:val="CabealhodoSumrio"/>
            <w:tabs>
              <w:tab w:val="left" w:pos="8285"/>
            </w:tabs>
            <w:rPr>
              <w:color w:val="auto"/>
            </w:rPr>
          </w:pPr>
          <w:r w:rsidRPr="00EC402B">
            <w:rPr>
              <w:color w:val="auto"/>
            </w:rPr>
            <w:t>Sumário</w:t>
          </w:r>
          <w:r w:rsidR="00560D1D">
            <w:rPr>
              <w:color w:val="auto"/>
            </w:rPr>
            <w:tab/>
          </w:r>
        </w:p>
        <w:p w14:paraId="5DAB8CD9" w14:textId="52643329" w:rsidR="00CF2A57" w:rsidRDefault="003B32BC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r>
            <w:rPr>
              <w:b w:val="0"/>
            </w:rPr>
            <w:fldChar w:fldCharType="begin"/>
          </w:r>
          <w:r>
            <w:rPr>
              <w:b w:val="0"/>
            </w:rPr>
            <w:instrText xml:space="preserve"> TOC \o "1-5" \h \z \u </w:instrText>
          </w:r>
          <w:r>
            <w:rPr>
              <w:b w:val="0"/>
            </w:rPr>
            <w:fldChar w:fldCharType="separate"/>
          </w:r>
          <w:hyperlink w:anchor="_Toc104280986" w:history="1">
            <w:r w:rsidR="00CF2A57" w:rsidRPr="0064679B">
              <w:rPr>
                <w:rStyle w:val="Hyperlink"/>
              </w:rPr>
              <w:t>1.</w:t>
            </w:r>
            <w:r w:rsidR="00CF2A57"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="00CF2A57" w:rsidRPr="0064679B">
              <w:rPr>
                <w:rStyle w:val="Hyperlink"/>
              </w:rPr>
              <w:t>Informações Gerais</w:t>
            </w:r>
            <w:r w:rsidR="00CF2A57">
              <w:rPr>
                <w:webHidden/>
              </w:rPr>
              <w:tab/>
            </w:r>
            <w:r w:rsidR="00CF2A57">
              <w:rPr>
                <w:webHidden/>
              </w:rPr>
              <w:fldChar w:fldCharType="begin"/>
            </w:r>
            <w:r w:rsidR="00CF2A57">
              <w:rPr>
                <w:webHidden/>
              </w:rPr>
              <w:instrText xml:space="preserve"> PAGEREF _Toc104280986 \h </w:instrText>
            </w:r>
            <w:r w:rsidR="00CF2A57">
              <w:rPr>
                <w:webHidden/>
              </w:rPr>
            </w:r>
            <w:r w:rsidR="00CF2A57"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3</w:t>
            </w:r>
            <w:r w:rsidR="00CF2A57">
              <w:rPr>
                <w:webHidden/>
              </w:rPr>
              <w:fldChar w:fldCharType="end"/>
            </w:r>
          </w:hyperlink>
        </w:p>
        <w:p w14:paraId="19474071" w14:textId="3E569CFF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0987" w:history="1">
            <w:r w:rsidRPr="0064679B">
              <w:rPr>
                <w:rStyle w:val="Hyperlink"/>
              </w:rPr>
              <w:t>1.1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Responsáveis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_Toc104280987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3</w:t>
            </w:r>
            <w:r>
              <w:rPr>
                <w:webHidden/>
              </w:rPr>
              <w:fldChar w:fldCharType="end"/>
            </w:r>
          </w:hyperlink>
        </w:p>
        <w:p w14:paraId="5D800032" w14:textId="58F05DB7" w:rsidR="00CF2A57" w:rsidRDefault="00CF2A5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80988" w:history="1">
            <w:r w:rsidRPr="0064679B">
              <w:rPr>
                <w:rStyle w:val="Hyperlink"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Controle do documento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_Toc104280988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4</w:t>
            </w:r>
            <w:r>
              <w:rPr>
                <w:webHidden/>
              </w:rPr>
              <w:fldChar w:fldCharType="end"/>
            </w:r>
          </w:hyperlink>
        </w:p>
        <w:p w14:paraId="12947381" w14:textId="202746F6" w:rsidR="00CF2A57" w:rsidRDefault="00CF2A5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80989" w:history="1">
            <w:r w:rsidRPr="0064679B">
              <w:rPr>
                <w:rStyle w:val="Hyperlink"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Introdução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_Toc104280989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5</w:t>
            </w:r>
            <w:r>
              <w:rPr>
                <w:webHidden/>
              </w:rPr>
              <w:fldChar w:fldCharType="end"/>
            </w:r>
          </w:hyperlink>
        </w:p>
        <w:p w14:paraId="641FE092" w14:textId="536DC3F6" w:rsidR="00CF2A57" w:rsidRDefault="00CF2A5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80990" w:history="1">
            <w:r w:rsidRPr="0064679B">
              <w:rPr>
                <w:rStyle w:val="Hyperlink"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Metas de recuperação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_Toc104280990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6</w:t>
            </w:r>
            <w:r>
              <w:rPr>
                <w:webHidden/>
              </w:rPr>
              <w:fldChar w:fldCharType="end"/>
            </w:r>
          </w:hyperlink>
        </w:p>
        <w:p w14:paraId="35F73089" w14:textId="6639847E" w:rsidR="00CF2A57" w:rsidRDefault="00CF2A5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80991" w:history="1">
            <w:r w:rsidRPr="0064679B">
              <w:rPr>
                <w:rStyle w:val="Hyperlink"/>
              </w:rPr>
              <w:t>5.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Arquitetura do ambiente DR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_Toc104280991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8</w:t>
            </w:r>
            <w:r>
              <w:rPr>
                <w:webHidden/>
              </w:rPr>
              <w:fldChar w:fldCharType="end"/>
            </w:r>
          </w:hyperlink>
        </w:p>
        <w:p w14:paraId="670DB608" w14:textId="6120EAAC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0992" w:history="1">
            <w:r w:rsidRPr="0064679B">
              <w:rPr>
                <w:rStyle w:val="Hyperlink"/>
              </w:rPr>
              <w:t>5.1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Componentes do ambiente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_Toc104280992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9</w:t>
            </w:r>
            <w:r>
              <w:rPr>
                <w:webHidden/>
              </w:rPr>
              <w:fldChar w:fldCharType="end"/>
            </w:r>
          </w:hyperlink>
        </w:p>
        <w:p w14:paraId="140D4EF0" w14:textId="5A38D34A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0993" w:history="1">
            <w:r w:rsidRPr="0064679B">
              <w:rPr>
                <w:rStyle w:val="Hyperlink"/>
                <w:noProof/>
              </w:rPr>
              <w:t>5.1.1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Rede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_Toc104280993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9A1498" w14:textId="3749EC9B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0994" w:history="1">
            <w:r w:rsidRPr="0064679B">
              <w:rPr>
                <w:rStyle w:val="Hyperlink"/>
                <w:noProof/>
              </w:rPr>
              <w:t>5.1.2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Cluster de containers Kubernetes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_Toc104280994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4E907" w14:textId="5FF96FAB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0995" w:history="1">
            <w:r w:rsidRPr="0064679B">
              <w:rPr>
                <w:rStyle w:val="Hyperlink"/>
                <w:noProof/>
              </w:rPr>
              <w:t>5.1.3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Cluster de containers AWS ECS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_Toc104280995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3C9B44" w14:textId="0342B025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0996" w:history="1">
            <w:r w:rsidRPr="0064679B">
              <w:rPr>
                <w:rStyle w:val="Hyperlink"/>
                <w:noProof/>
              </w:rPr>
              <w:t>5.1.4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Servidores EC2 (Aplicação Stateless)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_Toc104280996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1D64EE" w14:textId="3F4B5653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0997" w:history="1">
            <w:r w:rsidRPr="0064679B">
              <w:rPr>
                <w:rStyle w:val="Hyperlink"/>
                <w:noProof/>
              </w:rPr>
              <w:t>5.1.5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Servidores EC2 (Aplicação Statefull)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_Toc104280997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B5E796" w14:textId="2E6CD1FE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0998" w:history="1">
            <w:r w:rsidRPr="0064679B">
              <w:rPr>
                <w:rStyle w:val="Hyperlink"/>
                <w:noProof/>
              </w:rPr>
              <w:t>5.1.6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Cluster RabbitMQ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_Toc104280998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823956" w14:textId="3F4F1BA7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0999" w:history="1">
            <w:r w:rsidRPr="0064679B">
              <w:rPr>
                <w:rStyle w:val="Hyperlink"/>
                <w:noProof/>
              </w:rPr>
              <w:t>5.1.7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Filas AWS SQS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_Toc104280999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5DE7BE6" w14:textId="596731CD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1000" w:history="1">
            <w:r w:rsidRPr="0064679B">
              <w:rPr>
                <w:rStyle w:val="Hyperlink"/>
                <w:noProof/>
              </w:rPr>
              <w:t>5.1.8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Banco de dados 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_Toc104281000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43F05D" w14:textId="63665F3D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1001" w:history="1">
            <w:r w:rsidRPr="0064679B">
              <w:rPr>
                <w:rStyle w:val="Hyperlink"/>
                <w:noProof/>
              </w:rPr>
              <w:t>5.1.9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Banco de dados Postgre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_Toc104281001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68D00A" w14:textId="39DC6529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1002" w:history="1">
            <w:r w:rsidRPr="0064679B">
              <w:rPr>
                <w:rStyle w:val="Hyperlink"/>
                <w:noProof/>
              </w:rPr>
              <w:t>5.1.10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Banco de dados SQL Server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_Toc104281002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1E893" w14:textId="3F8851B0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1003" w:history="1">
            <w:r w:rsidRPr="0064679B">
              <w:rPr>
                <w:rStyle w:val="Hyperlink"/>
                <w:noProof/>
              </w:rPr>
              <w:t>5.1.11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Banco de dados 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_Toc104281003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441A2F" w14:textId="40A946F9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1004" w:history="1">
            <w:r w:rsidRPr="0064679B">
              <w:rPr>
                <w:rStyle w:val="Hyperlink"/>
                <w:noProof/>
              </w:rPr>
              <w:t>5.1.12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Banco de dados Memcached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_Toc104281004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AD3B30" w14:textId="65547697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1005" w:history="1">
            <w:r w:rsidRPr="0064679B">
              <w:rPr>
                <w:rStyle w:val="Hyperlink"/>
                <w:noProof/>
              </w:rPr>
              <w:t>5.1.13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S3 Buckets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_Toc104281005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C49089" w14:textId="33BD067D" w:rsidR="00CF2A57" w:rsidRDefault="00CF2A5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81006" w:history="1">
            <w:r w:rsidRPr="0064679B">
              <w:rPr>
                <w:rStyle w:val="Hyperlink"/>
              </w:rPr>
              <w:t>6.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Projetos de planos de desastre (entegáveis: Checklist de test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_Toc104281006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11</w:t>
            </w:r>
            <w:r>
              <w:rPr>
                <w:webHidden/>
              </w:rPr>
              <w:fldChar w:fldCharType="end"/>
            </w:r>
          </w:hyperlink>
        </w:p>
        <w:p w14:paraId="1AE9810F" w14:textId="4829F21A" w:rsidR="00CF2A57" w:rsidRDefault="00CF2A5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81007" w:history="1">
            <w:r w:rsidRPr="0064679B">
              <w:rPr>
                <w:rStyle w:val="Hyperlink"/>
              </w:rPr>
              <w:t>7.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Criação de medida de controles: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_Toc104281007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0B08D327" w14:textId="193D3CEC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1008" w:history="1">
            <w:r w:rsidRPr="0064679B">
              <w:rPr>
                <w:rStyle w:val="Hyperlink"/>
              </w:rPr>
              <w:t>7.1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Criação de controles de monitoramento de anomalias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_Toc104281008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6C992335" w14:textId="68A4EFF6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1009" w:history="1">
            <w:r w:rsidRPr="0064679B">
              <w:rPr>
                <w:rStyle w:val="Hyperlink"/>
              </w:rPr>
              <w:t>7.2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Criação de processo de alinhamento de escalonamento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_Toc104281009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12</w:t>
            </w:r>
            <w:r>
              <w:rPr>
                <w:webHidden/>
              </w:rPr>
              <w:fldChar w:fldCharType="end"/>
            </w:r>
          </w:hyperlink>
        </w:p>
        <w:p w14:paraId="49E89041" w14:textId="1C91614F" w:rsidR="00CF2A57" w:rsidRDefault="00CF2A5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81010" w:history="1">
            <w:r w:rsidRPr="0064679B">
              <w:rPr>
                <w:rStyle w:val="Hyperlink"/>
              </w:rPr>
              <w:t>8.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Preparação de softwares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_Toc104281010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9F2EBF2" w14:textId="391F1C50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1011" w:history="1">
            <w:r w:rsidRPr="0064679B">
              <w:rPr>
                <w:rStyle w:val="Hyperlink"/>
              </w:rPr>
              <w:t>8.1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Adequação de deploys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_Toc104281011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13</w:t>
            </w:r>
            <w:r>
              <w:rPr>
                <w:webHidden/>
              </w:rPr>
              <w:fldChar w:fldCharType="end"/>
            </w:r>
          </w:hyperlink>
        </w:p>
        <w:p w14:paraId="7752970D" w14:textId="586E2573" w:rsidR="00CF2A57" w:rsidRDefault="00CF2A57">
          <w:pPr>
            <w:pStyle w:val="Sumrio1"/>
            <w:rPr>
              <w:rFonts w:asciiTheme="minorHAnsi" w:eastAsiaTheme="minorEastAsia" w:hAnsiTheme="minorHAnsi" w:cstheme="minorBidi"/>
              <w:b w:val="0"/>
              <w:sz w:val="22"/>
              <w:szCs w:val="22"/>
            </w:rPr>
          </w:pPr>
          <w:hyperlink w:anchor="_Toc104281012" w:history="1">
            <w:r w:rsidRPr="0064679B">
              <w:rPr>
                <w:rStyle w:val="Hyperlink"/>
              </w:rPr>
              <w:t>9.</w:t>
            </w:r>
            <w:r>
              <w:rPr>
                <w:rFonts w:asciiTheme="minorHAnsi" w:eastAsiaTheme="minorEastAsia" w:hAnsiTheme="minorHAnsi" w:cstheme="minorBidi"/>
                <w:b w:val="0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Implementação de controles de segurança e conformidade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_Toc104281012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3679BC8B" w14:textId="4A2C8857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1013" w:history="1">
            <w:r w:rsidRPr="0064679B">
              <w:rPr>
                <w:rStyle w:val="Hyperlink"/>
              </w:rPr>
              <w:t>9.1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Processo de validação de politicas de segurança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_Toc104281013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7742ECD8" w14:textId="63594645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1014" w:history="1">
            <w:r w:rsidRPr="0064679B">
              <w:rPr>
                <w:rStyle w:val="Hyperlink"/>
              </w:rPr>
              <w:t>9.2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Processos de controle de rotinas de backup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_Toc104281014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D851E31" w14:textId="0ABDD6B6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1015" w:history="1">
            <w:r w:rsidRPr="0064679B">
              <w:rPr>
                <w:rStyle w:val="Hyperlink"/>
              </w:rPr>
              <w:t>9.3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Processos de controle de rotinas de replicação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_Toc104281015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56E4243A" w14:textId="27FA9045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1016" w:history="1">
            <w:r w:rsidRPr="0064679B">
              <w:rPr>
                <w:rStyle w:val="Hyperlink"/>
              </w:rPr>
              <w:t>9.4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Processo de revalidação e validação de novas aplicações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_Toc104281016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094EAA87" w14:textId="33AA573F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1017" w:history="1">
            <w:r w:rsidRPr="0064679B">
              <w:rPr>
                <w:rStyle w:val="Hyperlink"/>
              </w:rPr>
              <w:t>9.5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Rotina de testes de aplicações somente leitura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_Toc104281017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29F0AE46" w14:textId="7D92DE1A" w:rsidR="00CF2A57" w:rsidRDefault="00CF2A57">
          <w:pPr>
            <w:pStyle w:val="Sumrio2"/>
            <w:rPr>
              <w:rFonts w:asciiTheme="minorHAnsi" w:eastAsiaTheme="minorEastAsia" w:hAnsiTheme="minorHAnsi" w:cstheme="minorBidi"/>
              <w:sz w:val="22"/>
              <w:szCs w:val="22"/>
            </w:rPr>
          </w:pPr>
          <w:hyperlink w:anchor="_Toc104281018" w:history="1">
            <w:r w:rsidRPr="0064679B">
              <w:rPr>
                <w:rStyle w:val="Hyperlink"/>
              </w:rPr>
              <w:t>9.6</w:t>
            </w:r>
            <w:r>
              <w:rPr>
                <w:rFonts w:asciiTheme="minorHAnsi" w:eastAsiaTheme="minorEastAsia" w:hAnsiTheme="minorHAnsi" w:cstheme="minorBidi"/>
                <w:sz w:val="22"/>
                <w:szCs w:val="22"/>
              </w:rPr>
              <w:tab/>
            </w:r>
            <w:r w:rsidRPr="0064679B">
              <w:rPr>
                <w:rStyle w:val="Hyperlink"/>
              </w:rPr>
              <w:t>Verificação anual de funcionamento do plano de desastre</w:t>
            </w:r>
            <w:r>
              <w:rPr>
                <w:webHidden/>
              </w:rPr>
              <w:tab/>
            </w:r>
            <w:r>
              <w:rPr>
                <w:webHidden/>
              </w:rPr>
              <w:fldChar w:fldCharType="begin"/>
            </w:r>
            <w:r>
              <w:rPr>
                <w:webHidden/>
              </w:rPr>
              <w:instrText xml:space="preserve"> PAGEREF _Toc104281018 \h </w:instrText>
            </w:r>
            <w:r>
              <w:rPr>
                <w:webHidden/>
              </w:rPr>
            </w:r>
            <w:r>
              <w:rPr>
                <w:webHidden/>
              </w:rPr>
              <w:fldChar w:fldCharType="separate"/>
            </w:r>
            <w:r w:rsidR="00E95ADF">
              <w:rPr>
                <w:webHidden/>
              </w:rPr>
              <w:t>14</w:t>
            </w:r>
            <w:r>
              <w:rPr>
                <w:webHidden/>
              </w:rPr>
              <w:fldChar w:fldCharType="end"/>
            </w:r>
          </w:hyperlink>
        </w:p>
        <w:p w14:paraId="115A73DF" w14:textId="17E80ECD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1019" w:history="1">
            <w:r w:rsidRPr="0064679B">
              <w:rPr>
                <w:rStyle w:val="Hyperlink"/>
                <w:noProof/>
              </w:rPr>
              <w:t>9.6.1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Garantia de mais de uma forma de acesso a AWS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_Toc104281019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1BED94" w14:textId="74AD0118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1020" w:history="1">
            <w:r w:rsidRPr="0064679B">
              <w:rPr>
                <w:rStyle w:val="Hyperlink"/>
                <w:noProof/>
              </w:rPr>
              <w:t>9.6.2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Execução de teste periódico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_Toc104281020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76301E" w14:textId="79F2E0B8" w:rsidR="00CF2A57" w:rsidRDefault="00CF2A57">
          <w:pPr>
            <w:pStyle w:val="Sumrio3"/>
            <w:tabs>
              <w:tab w:val="left" w:pos="1320"/>
              <w:tab w:val="right" w:leader="dot" w:pos="1019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04281021" w:history="1">
            <w:r w:rsidRPr="0064679B">
              <w:rPr>
                <w:rStyle w:val="Hyperlink"/>
                <w:noProof/>
              </w:rPr>
              <w:t>9.6.3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Pr="0064679B">
              <w:rPr>
                <w:rStyle w:val="Hyperlink"/>
                <w:noProof/>
              </w:rPr>
              <w:t>Identificação de melhorias no processo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_Toc104281021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E95ADF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5C9AE2" w14:textId="3920B136" w:rsidR="003E461C" w:rsidRDefault="003B32BC">
          <w:r>
            <w:rPr>
              <w:rFonts w:ascii="Arial" w:hAnsi="Arial"/>
              <w:b/>
              <w:noProof/>
              <w:lang w:eastAsia="pt-BR"/>
            </w:rPr>
            <w:fldChar w:fldCharType="end"/>
          </w:r>
        </w:p>
      </w:sdtContent>
    </w:sdt>
    <w:p w14:paraId="0EAEA752" w14:textId="2AC0111B" w:rsidR="00315682" w:rsidRDefault="00315682" w:rsidP="008A01D7">
      <w:pPr>
        <w:rPr>
          <w:rFonts w:ascii="Arial" w:hAnsi="Arial"/>
          <w:kern w:val="28"/>
          <w:sz w:val="32"/>
          <w:lang w:eastAsia="pt-BR"/>
        </w:rPr>
      </w:pPr>
      <w:r>
        <w:br w:type="page"/>
      </w:r>
    </w:p>
    <w:p w14:paraId="5D55B8BF" w14:textId="77777777" w:rsidR="00D12E0F" w:rsidRDefault="00D12E0F" w:rsidP="00BA5E29">
      <w:pPr>
        <w:pStyle w:val="Ttulo1"/>
      </w:pPr>
      <w:bookmarkStart w:id="1" w:name="_Toc104280986"/>
      <w:r w:rsidRPr="00A71079">
        <w:lastRenderedPageBreak/>
        <w:t>Informações Gerais</w:t>
      </w:r>
      <w:bookmarkEnd w:id="0"/>
      <w:bookmarkEnd w:id="1"/>
    </w:p>
    <w:p w14:paraId="3C9D6DEC" w14:textId="77777777" w:rsidR="00A71079" w:rsidRPr="00A71079" w:rsidRDefault="00A71079" w:rsidP="008A01D7">
      <w:pPr>
        <w:pStyle w:val="Recuonormal"/>
      </w:pPr>
    </w:p>
    <w:tbl>
      <w:tblPr>
        <w:tblW w:w="8471" w:type="dxa"/>
        <w:tblInd w:w="779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4235"/>
        <w:gridCol w:w="4236"/>
      </w:tblGrid>
      <w:tr w:rsidR="00560D1D" w:rsidRPr="00560D1D" w14:paraId="49EF9189" w14:textId="77777777" w:rsidTr="00560D1D">
        <w:trPr>
          <w:cantSplit/>
          <w:trHeight w:val="227"/>
        </w:trPr>
        <w:tc>
          <w:tcPr>
            <w:tcW w:w="8471" w:type="dxa"/>
            <w:gridSpan w:val="2"/>
            <w:shd w:val="clear" w:color="auto" w:fill="639D31"/>
          </w:tcPr>
          <w:p w14:paraId="7E8EDE35" w14:textId="52152ADC" w:rsidR="00D12E0F" w:rsidRPr="00560D1D" w:rsidRDefault="00CF2A57" w:rsidP="00560D1D">
            <w:pPr>
              <w:pStyle w:val="Corpodetexto"/>
              <w:tabs>
                <w:tab w:val="left" w:pos="6160"/>
              </w:tabs>
              <w:rPr>
                <w:color w:val="FFFFFF" w:themeColor="background1"/>
              </w:rPr>
            </w:pPr>
            <w:r>
              <w:rPr>
                <w:color w:val="FFFFFF" w:themeColor="background1"/>
              </w:rPr>
              <w:t>ORAMA DTVM S/A</w:t>
            </w:r>
            <w:r w:rsidR="00560D1D">
              <w:rPr>
                <w:color w:val="FFFFFF" w:themeColor="background1"/>
              </w:rPr>
              <w:tab/>
            </w:r>
          </w:p>
        </w:tc>
      </w:tr>
      <w:tr w:rsidR="00D12E0F" w:rsidRPr="002B0237" w14:paraId="07542B61" w14:textId="77777777" w:rsidTr="00256E28">
        <w:trPr>
          <w:cantSplit/>
          <w:trHeight w:val="240"/>
        </w:trPr>
        <w:tc>
          <w:tcPr>
            <w:tcW w:w="8471" w:type="dxa"/>
            <w:gridSpan w:val="2"/>
          </w:tcPr>
          <w:p w14:paraId="06AF1F65" w14:textId="4A66D834" w:rsidR="00D12E0F" w:rsidRPr="004B322B" w:rsidRDefault="00987715" w:rsidP="008A01D7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 xml:space="preserve">CNPJ: </w:t>
            </w:r>
            <w:r w:rsidR="00CF2A57">
              <w:rPr>
                <w:rFonts w:ascii="Arial" w:hAnsi="Arial" w:cs="Arial"/>
                <w:color w:val="222222"/>
                <w:sz w:val="21"/>
                <w:szCs w:val="21"/>
              </w:rPr>
              <w:t>13.293.225/0001-25</w:t>
            </w:r>
          </w:p>
        </w:tc>
      </w:tr>
      <w:tr w:rsidR="00987715" w:rsidRPr="002B0237" w14:paraId="7A2BB42F" w14:textId="77777777" w:rsidTr="00256E28">
        <w:trPr>
          <w:cantSplit/>
          <w:trHeight w:val="240"/>
        </w:trPr>
        <w:tc>
          <w:tcPr>
            <w:tcW w:w="8471" w:type="dxa"/>
            <w:gridSpan w:val="2"/>
          </w:tcPr>
          <w:p w14:paraId="6B5A16DB" w14:textId="706C5737" w:rsidR="00987715" w:rsidRDefault="00CF2A57" w:rsidP="008A01D7">
            <w:pPr>
              <w:pStyle w:val="Corpodetexto"/>
              <w:rPr>
                <w:lang w:val="pt-BR"/>
              </w:rPr>
            </w:pPr>
            <w:proofErr w:type="spellStart"/>
            <w:r>
              <w:t>Rua</w:t>
            </w:r>
            <w:proofErr w:type="spellEnd"/>
            <w:r>
              <w:t xml:space="preserve"> Praia de </w:t>
            </w:r>
            <w:proofErr w:type="spellStart"/>
            <w:r>
              <w:t>Botafogo</w:t>
            </w:r>
            <w:proofErr w:type="spellEnd"/>
            <w:r>
              <w:t xml:space="preserve">, 228, 18 </w:t>
            </w:r>
            <w:proofErr w:type="spellStart"/>
            <w:r>
              <w:t>andar</w:t>
            </w:r>
            <w:proofErr w:type="spellEnd"/>
            <w:r>
              <w:t xml:space="preserve"> </w:t>
            </w:r>
            <w:r>
              <w:t>–</w:t>
            </w:r>
            <w:r>
              <w:t xml:space="preserve"> </w:t>
            </w:r>
            <w:proofErr w:type="spellStart"/>
            <w:r>
              <w:t>Botafogo</w:t>
            </w:r>
            <w:proofErr w:type="spellEnd"/>
          </w:p>
        </w:tc>
      </w:tr>
      <w:tr w:rsidR="00D12E0F" w:rsidRPr="002B0237" w14:paraId="785C9210" w14:textId="77777777" w:rsidTr="00256E28">
        <w:trPr>
          <w:cantSplit/>
          <w:trHeight w:val="240"/>
        </w:trPr>
        <w:tc>
          <w:tcPr>
            <w:tcW w:w="8471" w:type="dxa"/>
            <w:gridSpan w:val="2"/>
          </w:tcPr>
          <w:p w14:paraId="4310D8DE" w14:textId="31C5AD37" w:rsidR="00D12E0F" w:rsidRPr="002B0237" w:rsidRDefault="00CF2A57" w:rsidP="008A01D7">
            <w:pPr>
              <w:pStyle w:val="Corpodetexto"/>
            </w:pPr>
            <w:r>
              <w:t>CEP 22250-906</w:t>
            </w:r>
          </w:p>
        </w:tc>
      </w:tr>
      <w:tr w:rsidR="00D12E0F" w:rsidRPr="002B0237" w14:paraId="280137F3" w14:textId="77777777" w:rsidTr="00256E28">
        <w:trPr>
          <w:cantSplit/>
          <w:trHeight w:val="240"/>
        </w:trPr>
        <w:tc>
          <w:tcPr>
            <w:tcW w:w="4235" w:type="dxa"/>
          </w:tcPr>
          <w:p w14:paraId="125C72B7" w14:textId="7B1E11F9" w:rsidR="00D12E0F" w:rsidRPr="002B0237" w:rsidRDefault="006A5289" w:rsidP="008A01D7">
            <w:pPr>
              <w:pStyle w:val="Corpodetexto"/>
            </w:pPr>
            <w:r>
              <w:t xml:space="preserve">Tel.: </w:t>
            </w:r>
            <w:r w:rsidR="00CF2A57">
              <w:t>0800 728 0880</w:t>
            </w:r>
          </w:p>
        </w:tc>
        <w:tc>
          <w:tcPr>
            <w:tcW w:w="4236" w:type="dxa"/>
          </w:tcPr>
          <w:p w14:paraId="7FA9968A" w14:textId="0792F385" w:rsidR="00D12E0F" w:rsidRPr="002B0237" w:rsidRDefault="00D12E0F" w:rsidP="008A01D7">
            <w:pPr>
              <w:pStyle w:val="Corpodetexto"/>
            </w:pPr>
          </w:p>
        </w:tc>
      </w:tr>
    </w:tbl>
    <w:p w14:paraId="51CC3D05" w14:textId="69804E0B" w:rsidR="00D12E0F" w:rsidRDefault="00D12E0F" w:rsidP="00DE27F8">
      <w:pPr>
        <w:pStyle w:val="Ttulo2"/>
      </w:pPr>
      <w:bookmarkStart w:id="2" w:name="_Toc96329336"/>
      <w:bookmarkStart w:id="3" w:name="_Toc335075910"/>
      <w:bookmarkStart w:id="4" w:name="_Toc104280987"/>
      <w:r w:rsidRPr="002B0237">
        <w:t>Responsáveis</w:t>
      </w:r>
      <w:bookmarkEnd w:id="2"/>
      <w:bookmarkEnd w:id="3"/>
      <w:bookmarkEnd w:id="4"/>
    </w:p>
    <w:p w14:paraId="7A3ED947" w14:textId="58227E77" w:rsidR="00CF2A57" w:rsidRDefault="00CF2A57" w:rsidP="00CF2A57">
      <w:pPr>
        <w:pStyle w:val="Recuonormal"/>
      </w:pPr>
    </w:p>
    <w:p w14:paraId="3E5A76DE" w14:textId="77777777" w:rsidR="00CF2A57" w:rsidRPr="00CF2A57" w:rsidRDefault="00CF2A57" w:rsidP="00CF2A57">
      <w:pPr>
        <w:pStyle w:val="Recuonormal"/>
      </w:pPr>
    </w:p>
    <w:p w14:paraId="07E7FA77" w14:textId="77777777" w:rsidR="00CF2A57" w:rsidRPr="00CF2A57" w:rsidRDefault="00CF2A57" w:rsidP="00CF2A57">
      <w:pPr>
        <w:pStyle w:val="Recuonormal"/>
      </w:pPr>
    </w:p>
    <w:tbl>
      <w:tblPr>
        <w:tblW w:w="8520" w:type="dxa"/>
        <w:tblInd w:w="828" w:type="dxa"/>
        <w:tblLook w:val="01E0" w:firstRow="1" w:lastRow="1" w:firstColumn="1" w:lastColumn="1" w:noHBand="0" w:noVBand="0"/>
      </w:tblPr>
      <w:tblGrid>
        <w:gridCol w:w="4096"/>
        <w:gridCol w:w="4424"/>
      </w:tblGrid>
      <w:tr w:rsidR="00D12E0F" w:rsidRPr="003E461C" w14:paraId="585E8DD9" w14:textId="77777777" w:rsidTr="00BD22D5">
        <w:tc>
          <w:tcPr>
            <w:tcW w:w="4096" w:type="dxa"/>
            <w:shd w:val="clear" w:color="auto" w:fill="auto"/>
          </w:tcPr>
          <w:p w14:paraId="234DB732" w14:textId="79FF576E" w:rsidR="00D12E0F" w:rsidRDefault="00CF2A57" w:rsidP="008A01D7">
            <w:pPr>
              <w:pStyle w:val="Corpodetexto"/>
            </w:pPr>
            <w:proofErr w:type="spellStart"/>
            <w:r>
              <w:t>Superintendente</w:t>
            </w:r>
            <w:proofErr w:type="spellEnd"/>
            <w:r>
              <w:t xml:space="preserve"> de </w:t>
            </w:r>
            <w:proofErr w:type="spellStart"/>
            <w:r>
              <w:t>infraestrutura</w:t>
            </w:r>
            <w:proofErr w:type="spellEnd"/>
          </w:p>
        </w:tc>
        <w:tc>
          <w:tcPr>
            <w:tcW w:w="4424" w:type="dxa"/>
            <w:shd w:val="clear" w:color="auto" w:fill="auto"/>
          </w:tcPr>
          <w:p w14:paraId="59D4BD28" w14:textId="04855ED9" w:rsidR="00620CFB" w:rsidRDefault="00620CFB" w:rsidP="00620CFB">
            <w:pPr>
              <w:pStyle w:val="Textodecomentrio"/>
            </w:pPr>
            <w:r w:rsidRPr="00620CFB">
              <w:t xml:space="preserve">Yossef </w:t>
            </w:r>
            <w:proofErr w:type="spellStart"/>
            <w:r w:rsidRPr="00620CFB">
              <w:t>Hamdan</w:t>
            </w:r>
            <w:proofErr w:type="spellEnd"/>
          </w:p>
          <w:p w14:paraId="0B945EFC" w14:textId="4A108744" w:rsidR="00620CFB" w:rsidRDefault="00CF2A57" w:rsidP="00620CFB">
            <w:pPr>
              <w:pStyle w:val="Textodecomentrio"/>
            </w:pPr>
            <w:r>
              <w:t>yossef@orama.com.br</w:t>
            </w:r>
          </w:p>
          <w:p w14:paraId="2F011A66" w14:textId="477592DF" w:rsidR="006A5289" w:rsidRPr="00620CFB" w:rsidRDefault="006A5289" w:rsidP="00CF2A57">
            <w:pPr>
              <w:pStyle w:val="Corpodetexto"/>
              <w:rPr>
                <w:lang w:val="pt-BR"/>
              </w:rPr>
            </w:pPr>
          </w:p>
        </w:tc>
      </w:tr>
      <w:tr w:rsidR="00BD22D5" w14:paraId="2837375E" w14:textId="77777777" w:rsidTr="00BD22D5">
        <w:tc>
          <w:tcPr>
            <w:tcW w:w="4096" w:type="dxa"/>
            <w:shd w:val="clear" w:color="auto" w:fill="auto"/>
          </w:tcPr>
          <w:p w14:paraId="2FD33524" w14:textId="77777777" w:rsidR="00BD22D5" w:rsidRPr="00083E9D" w:rsidRDefault="00BD22D5" w:rsidP="008A01D7">
            <w:pPr>
              <w:pStyle w:val="Corpodetexto"/>
              <w:rPr>
                <w:lang w:val="pt-BR"/>
              </w:rPr>
            </w:pPr>
          </w:p>
        </w:tc>
        <w:tc>
          <w:tcPr>
            <w:tcW w:w="4424" w:type="dxa"/>
            <w:shd w:val="clear" w:color="auto" w:fill="auto"/>
          </w:tcPr>
          <w:p w14:paraId="6F2EED11" w14:textId="77777777" w:rsidR="00BD22D5" w:rsidRDefault="00BD22D5" w:rsidP="008A01D7">
            <w:pPr>
              <w:pStyle w:val="Corpodetexto"/>
              <w:rPr>
                <w:lang w:val="pt-BR"/>
              </w:rPr>
            </w:pPr>
          </w:p>
          <w:p w14:paraId="54AA66D1" w14:textId="322FCF42" w:rsidR="001D5107" w:rsidRDefault="001D5107" w:rsidP="008A01D7">
            <w:pPr>
              <w:pStyle w:val="Corpodetexto"/>
              <w:rPr>
                <w:lang w:val="pt-BR"/>
              </w:rPr>
            </w:pPr>
          </w:p>
        </w:tc>
      </w:tr>
      <w:tr w:rsidR="00CF2A57" w:rsidRPr="003E461C" w14:paraId="36E546FB" w14:textId="77777777" w:rsidTr="00CF2A57">
        <w:tc>
          <w:tcPr>
            <w:tcW w:w="4096" w:type="dxa"/>
            <w:shd w:val="clear" w:color="auto" w:fill="auto"/>
          </w:tcPr>
          <w:p w14:paraId="5E7A74BE" w14:textId="2461979D" w:rsidR="00CF2A57" w:rsidRPr="00CF2A57" w:rsidRDefault="00CF2A57" w:rsidP="00CD07E2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Coordenador de infraestrutura de nuvem</w:t>
            </w:r>
          </w:p>
        </w:tc>
        <w:tc>
          <w:tcPr>
            <w:tcW w:w="4424" w:type="dxa"/>
            <w:shd w:val="clear" w:color="auto" w:fill="auto"/>
          </w:tcPr>
          <w:p w14:paraId="4E7B0F0F" w14:textId="77777777" w:rsidR="00CF2A57" w:rsidRPr="003E461C" w:rsidRDefault="00CF2A57" w:rsidP="00CD07E2">
            <w:pPr>
              <w:pStyle w:val="Corpodetexto"/>
              <w:rPr>
                <w:lang w:val="pt-BR"/>
              </w:rPr>
            </w:pPr>
            <w:r w:rsidRPr="003E461C">
              <w:rPr>
                <w:lang w:val="pt-BR"/>
              </w:rPr>
              <w:t>Heron Brito</w:t>
            </w:r>
          </w:p>
          <w:p w14:paraId="61FD95E1" w14:textId="77777777" w:rsidR="00CF2A57" w:rsidRDefault="00CF2A57" w:rsidP="00CD07E2">
            <w:pPr>
              <w:pStyle w:val="Corpodetexto"/>
              <w:rPr>
                <w:lang w:val="pt-BR"/>
              </w:rPr>
            </w:pPr>
            <w:r w:rsidRPr="00CF2A57">
              <w:rPr>
                <w:lang w:val="pt-BR"/>
              </w:rPr>
              <w:t>Heron</w:t>
            </w:r>
            <w:r>
              <w:rPr>
                <w:lang w:val="pt-BR"/>
              </w:rPr>
              <w:t>.brito</w:t>
            </w:r>
            <w:r w:rsidRPr="00CF2A57">
              <w:rPr>
                <w:lang w:val="pt-BR"/>
              </w:rPr>
              <w:t>@</w:t>
            </w:r>
            <w:r>
              <w:rPr>
                <w:lang w:val="pt-BR"/>
              </w:rPr>
              <w:t>orama.com.br</w:t>
            </w:r>
          </w:p>
          <w:p w14:paraId="586BB400" w14:textId="77777777" w:rsidR="00CF2A57" w:rsidRPr="00620CFB" w:rsidRDefault="00CF2A57" w:rsidP="00CD07E2">
            <w:pPr>
              <w:pStyle w:val="Corpodetexto"/>
              <w:rPr>
                <w:lang w:val="pt-BR"/>
              </w:rPr>
            </w:pPr>
          </w:p>
        </w:tc>
      </w:tr>
      <w:tr w:rsidR="00CF2A57" w14:paraId="2463EF3F" w14:textId="77777777" w:rsidTr="00CF2A57">
        <w:tc>
          <w:tcPr>
            <w:tcW w:w="4096" w:type="dxa"/>
            <w:shd w:val="clear" w:color="auto" w:fill="auto"/>
          </w:tcPr>
          <w:p w14:paraId="14E0E301" w14:textId="77777777" w:rsidR="00CF2A57" w:rsidRPr="00083E9D" w:rsidRDefault="00CF2A57" w:rsidP="00CD07E2">
            <w:pPr>
              <w:pStyle w:val="Corpodetexto"/>
              <w:rPr>
                <w:lang w:val="pt-BR"/>
              </w:rPr>
            </w:pPr>
          </w:p>
        </w:tc>
        <w:tc>
          <w:tcPr>
            <w:tcW w:w="4424" w:type="dxa"/>
            <w:shd w:val="clear" w:color="auto" w:fill="auto"/>
          </w:tcPr>
          <w:p w14:paraId="12714C59" w14:textId="77777777" w:rsidR="00CF2A57" w:rsidRDefault="00CF2A57" w:rsidP="00CD07E2">
            <w:pPr>
              <w:pStyle w:val="Corpodetexto"/>
              <w:rPr>
                <w:lang w:val="pt-BR"/>
              </w:rPr>
            </w:pPr>
          </w:p>
          <w:p w14:paraId="1F8AA18A" w14:textId="77777777" w:rsidR="00CF2A57" w:rsidRDefault="00CF2A57" w:rsidP="00CD07E2">
            <w:pPr>
              <w:pStyle w:val="Corpodetexto"/>
              <w:rPr>
                <w:lang w:val="pt-BR"/>
              </w:rPr>
            </w:pPr>
          </w:p>
        </w:tc>
      </w:tr>
    </w:tbl>
    <w:p w14:paraId="43E808DB" w14:textId="77777777" w:rsidR="00D12E0F" w:rsidRPr="002C086F" w:rsidRDefault="00D12E0F" w:rsidP="008A01D7">
      <w:pPr>
        <w:pStyle w:val="Corpodetexto"/>
        <w:rPr>
          <w:lang w:val="pt-BR"/>
        </w:rPr>
      </w:pPr>
    </w:p>
    <w:p w14:paraId="37A89426" w14:textId="77777777" w:rsidR="00D12E0F" w:rsidRPr="00A71079" w:rsidRDefault="00115310" w:rsidP="00BA5E29">
      <w:pPr>
        <w:pStyle w:val="Ttulo1"/>
      </w:pPr>
      <w:bookmarkStart w:id="5" w:name="_Toc335075912"/>
      <w:bookmarkStart w:id="6" w:name="_Toc104280988"/>
      <w:r w:rsidRPr="00A71079">
        <w:lastRenderedPageBreak/>
        <w:t>Controle do documento</w:t>
      </w:r>
      <w:bookmarkEnd w:id="5"/>
      <w:bookmarkEnd w:id="6"/>
    </w:p>
    <w:p w14:paraId="5948406F" w14:textId="77777777" w:rsidR="00115310" w:rsidRPr="002C086F" w:rsidRDefault="00115310" w:rsidP="008A01D7">
      <w:pPr>
        <w:pStyle w:val="Corpodetexto"/>
        <w:rPr>
          <w:lang w:val="pt-BR"/>
        </w:rPr>
      </w:pPr>
      <w:r w:rsidRPr="002C086F">
        <w:rPr>
          <w:lang w:val="pt-BR"/>
        </w:rPr>
        <w:br/>
        <w:t>Localização do Documento</w:t>
      </w:r>
    </w:p>
    <w:p w14:paraId="43DCB8DE" w14:textId="77777777" w:rsidR="00115310" w:rsidRPr="002C086F" w:rsidRDefault="00115310" w:rsidP="008A01D7">
      <w:pPr>
        <w:pStyle w:val="Corpodetexto"/>
        <w:rPr>
          <w:lang w:val="pt-BR"/>
        </w:rPr>
      </w:pPr>
    </w:p>
    <w:p w14:paraId="05ACEEA0" w14:textId="0243DE04" w:rsidR="00115310" w:rsidRPr="004B322B" w:rsidRDefault="00115310" w:rsidP="008A01D7">
      <w:pPr>
        <w:pStyle w:val="Corpodetexto"/>
        <w:rPr>
          <w:lang w:val="pt-BR"/>
        </w:rPr>
      </w:pPr>
      <w:r w:rsidRPr="004B322B">
        <w:rPr>
          <w:lang w:val="pt-BR"/>
        </w:rPr>
        <w:t>Este documento pode ser encontrado na rede corporativa da</w:t>
      </w:r>
      <w:r w:rsidR="00F825D3">
        <w:rPr>
          <w:lang w:val="pt-BR"/>
        </w:rPr>
        <w:t xml:space="preserve"> </w:t>
      </w:r>
      <w:r w:rsidR="00595389">
        <w:rPr>
          <w:lang w:val="pt-BR"/>
        </w:rPr>
        <w:t>Ó</w:t>
      </w:r>
      <w:r w:rsidR="00F825D3">
        <w:rPr>
          <w:lang w:val="pt-BR"/>
        </w:rPr>
        <w:t>rama</w:t>
      </w:r>
      <w:r w:rsidRPr="004B322B">
        <w:rPr>
          <w:lang w:val="pt-BR"/>
        </w:rPr>
        <w:t xml:space="preserve">, contate o </w:t>
      </w:r>
      <w:r w:rsidR="00C74A36">
        <w:rPr>
          <w:lang w:val="pt-BR"/>
        </w:rPr>
        <w:t>Coordenador de infraestrutura</w:t>
      </w:r>
      <w:r w:rsidR="00A71079" w:rsidRPr="004B322B">
        <w:rPr>
          <w:lang w:val="pt-BR"/>
        </w:rPr>
        <w:t>s para maiores informações.</w:t>
      </w:r>
    </w:p>
    <w:p w14:paraId="564B18A9" w14:textId="77777777" w:rsidR="00115310" w:rsidRPr="004B322B" w:rsidRDefault="00115310" w:rsidP="008A01D7">
      <w:pPr>
        <w:pStyle w:val="Corpodetexto"/>
        <w:rPr>
          <w:lang w:val="pt-BR"/>
        </w:rPr>
      </w:pPr>
    </w:p>
    <w:p w14:paraId="19FDEF80" w14:textId="77777777" w:rsidR="00115310" w:rsidRPr="00304CD2" w:rsidRDefault="00115310" w:rsidP="008A01D7">
      <w:pPr>
        <w:pStyle w:val="Corpodetexto"/>
        <w:rPr>
          <w:lang w:val="pt-BR"/>
        </w:rPr>
      </w:pPr>
      <w:r w:rsidRPr="00304CD2">
        <w:rPr>
          <w:lang w:val="pt-BR"/>
        </w:rPr>
        <w:t>Histórico</w:t>
      </w:r>
    </w:p>
    <w:p w14:paraId="3DD9CEC0" w14:textId="77777777" w:rsidR="00115310" w:rsidRDefault="00115310" w:rsidP="008A01D7">
      <w:pPr>
        <w:pStyle w:val="Corpodetexto"/>
      </w:pPr>
    </w:p>
    <w:tbl>
      <w:tblPr>
        <w:tblW w:w="0" w:type="auto"/>
        <w:tblInd w:w="39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843"/>
        <w:gridCol w:w="1134"/>
        <w:gridCol w:w="4819"/>
        <w:gridCol w:w="1701"/>
      </w:tblGrid>
      <w:tr w:rsidR="006C065D" w14:paraId="46260057" w14:textId="77777777" w:rsidTr="005B6600">
        <w:tc>
          <w:tcPr>
            <w:tcW w:w="1843" w:type="dxa"/>
            <w:shd w:val="clear" w:color="auto" w:fill="639D31"/>
          </w:tcPr>
          <w:p w14:paraId="67DD8000" w14:textId="77777777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Data da revisão</w:t>
            </w:r>
          </w:p>
        </w:tc>
        <w:tc>
          <w:tcPr>
            <w:tcW w:w="1134" w:type="dxa"/>
            <w:shd w:val="clear" w:color="auto" w:fill="639D31"/>
          </w:tcPr>
          <w:p w14:paraId="3784818D" w14:textId="77777777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Ver/</w:t>
            </w:r>
            <w:proofErr w:type="spellStart"/>
            <w:r w:rsidRPr="00304CD2">
              <w:rPr>
                <w:lang w:val="pt-BR"/>
              </w:rPr>
              <w:t>Rev</w:t>
            </w:r>
            <w:proofErr w:type="spellEnd"/>
          </w:p>
        </w:tc>
        <w:tc>
          <w:tcPr>
            <w:tcW w:w="4819" w:type="dxa"/>
            <w:shd w:val="clear" w:color="auto" w:fill="639D31"/>
          </w:tcPr>
          <w:p w14:paraId="716ADA3B" w14:textId="018CAD87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Resumo da mudança</w:t>
            </w:r>
          </w:p>
        </w:tc>
        <w:tc>
          <w:tcPr>
            <w:tcW w:w="1701" w:type="dxa"/>
            <w:shd w:val="clear" w:color="auto" w:fill="639D31"/>
          </w:tcPr>
          <w:p w14:paraId="2B430BBC" w14:textId="77777777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Autor</w:t>
            </w:r>
          </w:p>
        </w:tc>
      </w:tr>
      <w:tr w:rsidR="006C065D" w14:paraId="018DB079" w14:textId="77777777" w:rsidTr="00256E28">
        <w:tc>
          <w:tcPr>
            <w:tcW w:w="1843" w:type="dxa"/>
            <w:shd w:val="clear" w:color="auto" w:fill="auto"/>
          </w:tcPr>
          <w:p w14:paraId="3AE7E9AA" w14:textId="793E4AFE" w:rsidR="00115310" w:rsidRPr="00304CD2" w:rsidRDefault="00A91645" w:rsidP="008A01D7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02</w:t>
            </w:r>
            <w:r w:rsidR="00614335" w:rsidRPr="00304CD2">
              <w:rPr>
                <w:lang w:val="pt-BR"/>
              </w:rPr>
              <w:t>/0</w:t>
            </w:r>
            <w:r>
              <w:rPr>
                <w:lang w:val="pt-BR"/>
              </w:rPr>
              <w:t>2</w:t>
            </w:r>
            <w:r w:rsidR="00115310" w:rsidRPr="00304CD2">
              <w:rPr>
                <w:lang w:val="pt-BR"/>
              </w:rPr>
              <w:t>/20</w:t>
            </w:r>
            <w:r w:rsidR="007B4479" w:rsidRPr="00304CD2">
              <w:rPr>
                <w:lang w:val="pt-BR"/>
              </w:rPr>
              <w:t>2</w:t>
            </w:r>
            <w:r>
              <w:rPr>
                <w:lang w:val="pt-BR"/>
              </w:rPr>
              <w:t>1</w:t>
            </w:r>
          </w:p>
        </w:tc>
        <w:tc>
          <w:tcPr>
            <w:tcW w:w="1134" w:type="dxa"/>
            <w:shd w:val="clear" w:color="auto" w:fill="auto"/>
          </w:tcPr>
          <w:p w14:paraId="6DFBF359" w14:textId="1C366685" w:rsidR="00115310" w:rsidRPr="00304CD2" w:rsidRDefault="00D3546B" w:rsidP="008A01D7">
            <w:pPr>
              <w:pStyle w:val="Corpodetexto"/>
              <w:rPr>
                <w:lang w:val="pt-BR"/>
              </w:rPr>
            </w:pPr>
            <w:r>
              <w:rPr>
                <w:lang w:val="pt-BR"/>
              </w:rPr>
              <w:t>0</w:t>
            </w:r>
            <w:r w:rsidR="007D6B88" w:rsidRPr="00304CD2">
              <w:rPr>
                <w:lang w:val="pt-BR"/>
              </w:rPr>
              <w:t>.</w:t>
            </w:r>
            <w:r>
              <w:rPr>
                <w:lang w:val="pt-BR"/>
              </w:rPr>
              <w:t>1</w:t>
            </w:r>
          </w:p>
        </w:tc>
        <w:tc>
          <w:tcPr>
            <w:tcW w:w="4819" w:type="dxa"/>
            <w:shd w:val="clear" w:color="auto" w:fill="auto"/>
          </w:tcPr>
          <w:p w14:paraId="75B3A04E" w14:textId="5957E6C5" w:rsidR="00115310" w:rsidRPr="00304CD2" w:rsidRDefault="00115310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Criação do esqueleto e versão inicial</w:t>
            </w:r>
            <w:r w:rsidR="00595389">
              <w:rPr>
                <w:lang w:val="pt-BR"/>
              </w:rPr>
              <w:t>. Testes de replicação na região Oregon</w:t>
            </w:r>
          </w:p>
        </w:tc>
        <w:tc>
          <w:tcPr>
            <w:tcW w:w="1701" w:type="dxa"/>
            <w:shd w:val="clear" w:color="auto" w:fill="auto"/>
          </w:tcPr>
          <w:p w14:paraId="0719BDA9" w14:textId="77777777" w:rsidR="00115310" w:rsidRPr="00304CD2" w:rsidRDefault="004373BC" w:rsidP="008A01D7">
            <w:pPr>
              <w:pStyle w:val="Corpodetexto"/>
              <w:rPr>
                <w:lang w:val="pt-BR"/>
              </w:rPr>
            </w:pPr>
            <w:r w:rsidRPr="00304CD2">
              <w:rPr>
                <w:lang w:val="pt-BR"/>
              </w:rPr>
              <w:t>Heron</w:t>
            </w:r>
          </w:p>
        </w:tc>
      </w:tr>
      <w:tr w:rsidR="006C065D" w14:paraId="65AC1FEC" w14:textId="77777777" w:rsidTr="00256E28">
        <w:tc>
          <w:tcPr>
            <w:tcW w:w="1843" w:type="dxa"/>
            <w:shd w:val="clear" w:color="auto" w:fill="auto"/>
          </w:tcPr>
          <w:p w14:paraId="33B7CEA6" w14:textId="25F1E05B" w:rsidR="00115310" w:rsidRPr="00595389" w:rsidRDefault="007B2AAD" w:rsidP="008A01D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17</w:t>
            </w:r>
            <w:r w:rsidR="00614335" w:rsidRPr="00595389">
              <w:rPr>
                <w:lang w:val="pt-BR"/>
              </w:rPr>
              <w:t>/0</w:t>
            </w:r>
            <w:r w:rsidRPr="00595389">
              <w:rPr>
                <w:lang w:val="pt-BR"/>
              </w:rPr>
              <w:t>5</w:t>
            </w:r>
            <w:r w:rsidR="00614335" w:rsidRPr="00595389">
              <w:rPr>
                <w:lang w:val="pt-BR"/>
              </w:rPr>
              <w:t>/20</w:t>
            </w:r>
            <w:r w:rsidR="007B4479" w:rsidRPr="00595389">
              <w:rPr>
                <w:lang w:val="pt-BR"/>
              </w:rPr>
              <w:t>2</w:t>
            </w:r>
            <w:r w:rsidRPr="00595389">
              <w:rPr>
                <w:lang w:val="pt-BR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2D7F9517" w14:textId="54B240FB" w:rsidR="00115310" w:rsidRPr="00595389" w:rsidRDefault="00D3546B" w:rsidP="008A01D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0</w:t>
            </w:r>
            <w:r w:rsidR="004373BC" w:rsidRPr="00595389">
              <w:rPr>
                <w:lang w:val="pt-BR"/>
              </w:rPr>
              <w:t>.</w:t>
            </w:r>
            <w:r w:rsidRPr="00595389">
              <w:rPr>
                <w:lang w:val="pt-BR"/>
              </w:rPr>
              <w:t>2</w:t>
            </w:r>
          </w:p>
        </w:tc>
        <w:tc>
          <w:tcPr>
            <w:tcW w:w="4819" w:type="dxa"/>
            <w:shd w:val="clear" w:color="auto" w:fill="auto"/>
          </w:tcPr>
          <w:p w14:paraId="12877015" w14:textId="77777777" w:rsidR="00115310" w:rsidRPr="00595389" w:rsidRDefault="004373BC" w:rsidP="008A01D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Adição de conteúdo</w:t>
            </w:r>
          </w:p>
        </w:tc>
        <w:tc>
          <w:tcPr>
            <w:tcW w:w="1701" w:type="dxa"/>
            <w:shd w:val="clear" w:color="auto" w:fill="auto"/>
          </w:tcPr>
          <w:p w14:paraId="70E393DB" w14:textId="705FD299" w:rsidR="00115310" w:rsidRPr="00595389" w:rsidRDefault="00614335" w:rsidP="008A01D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Heron</w:t>
            </w:r>
          </w:p>
        </w:tc>
      </w:tr>
      <w:tr w:rsidR="00FD36B5" w14:paraId="7207BC29" w14:textId="77777777" w:rsidTr="005546B7">
        <w:tc>
          <w:tcPr>
            <w:tcW w:w="1843" w:type="dxa"/>
            <w:shd w:val="clear" w:color="auto" w:fill="auto"/>
          </w:tcPr>
          <w:p w14:paraId="5978EDB4" w14:textId="75EF9D02" w:rsidR="00FD36B5" w:rsidRPr="00595389" w:rsidRDefault="00D3546B" w:rsidP="005546B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24</w:t>
            </w:r>
            <w:r w:rsidR="00FD36B5" w:rsidRPr="00595389">
              <w:rPr>
                <w:lang w:val="pt-BR"/>
              </w:rPr>
              <w:t>/0</w:t>
            </w:r>
            <w:r w:rsidRPr="00595389">
              <w:rPr>
                <w:lang w:val="pt-BR"/>
              </w:rPr>
              <w:t>5</w:t>
            </w:r>
            <w:r w:rsidR="00FD36B5" w:rsidRPr="00595389">
              <w:rPr>
                <w:lang w:val="pt-BR"/>
              </w:rPr>
              <w:t>/202</w:t>
            </w:r>
            <w:r w:rsidRPr="00595389">
              <w:rPr>
                <w:lang w:val="pt-BR"/>
              </w:rPr>
              <w:t>2</w:t>
            </w:r>
          </w:p>
        </w:tc>
        <w:tc>
          <w:tcPr>
            <w:tcW w:w="1134" w:type="dxa"/>
            <w:shd w:val="clear" w:color="auto" w:fill="auto"/>
          </w:tcPr>
          <w:p w14:paraId="0F440230" w14:textId="23809087" w:rsidR="00FD36B5" w:rsidRPr="00595389" w:rsidRDefault="00D3546B" w:rsidP="005546B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0</w:t>
            </w:r>
            <w:r w:rsidR="00FD36B5" w:rsidRPr="00595389">
              <w:rPr>
                <w:lang w:val="pt-BR"/>
              </w:rPr>
              <w:t>.</w:t>
            </w:r>
            <w:r w:rsidRPr="00595389">
              <w:rPr>
                <w:lang w:val="pt-BR"/>
              </w:rPr>
              <w:t>3</w:t>
            </w:r>
          </w:p>
        </w:tc>
        <w:tc>
          <w:tcPr>
            <w:tcW w:w="4819" w:type="dxa"/>
            <w:shd w:val="clear" w:color="auto" w:fill="auto"/>
          </w:tcPr>
          <w:p w14:paraId="3F149F37" w14:textId="77777777" w:rsidR="00FD36B5" w:rsidRPr="00595389" w:rsidRDefault="00FD36B5" w:rsidP="005546B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Adição de conteúdo</w:t>
            </w:r>
          </w:p>
        </w:tc>
        <w:tc>
          <w:tcPr>
            <w:tcW w:w="1701" w:type="dxa"/>
            <w:shd w:val="clear" w:color="auto" w:fill="auto"/>
          </w:tcPr>
          <w:p w14:paraId="152CC82A" w14:textId="77777777" w:rsidR="00FD36B5" w:rsidRPr="00595389" w:rsidRDefault="00FD36B5" w:rsidP="005546B7">
            <w:pPr>
              <w:pStyle w:val="Corpodetexto"/>
              <w:rPr>
                <w:lang w:val="pt-BR"/>
              </w:rPr>
            </w:pPr>
            <w:r w:rsidRPr="00595389">
              <w:rPr>
                <w:lang w:val="pt-BR"/>
              </w:rPr>
              <w:t>Heron</w:t>
            </w:r>
          </w:p>
        </w:tc>
      </w:tr>
      <w:tr w:rsidR="004373BC" w14:paraId="51EA7DE1" w14:textId="77777777" w:rsidTr="00256E28">
        <w:tc>
          <w:tcPr>
            <w:tcW w:w="1843" w:type="dxa"/>
            <w:shd w:val="clear" w:color="auto" w:fill="auto"/>
          </w:tcPr>
          <w:p w14:paraId="17517D6C" w14:textId="3A2A3FEF" w:rsidR="004373BC" w:rsidRPr="0013793B" w:rsidRDefault="004373BC" w:rsidP="008A01D7">
            <w:pPr>
              <w:pStyle w:val="Corpodetexto"/>
              <w:rPr>
                <w:color w:val="FF0000"/>
                <w:lang w:val="pt-BR"/>
              </w:rPr>
            </w:pPr>
          </w:p>
        </w:tc>
        <w:tc>
          <w:tcPr>
            <w:tcW w:w="1134" w:type="dxa"/>
            <w:shd w:val="clear" w:color="auto" w:fill="auto"/>
          </w:tcPr>
          <w:p w14:paraId="2C456629" w14:textId="2A026D5D" w:rsidR="004373BC" w:rsidRPr="0013793B" w:rsidRDefault="004373BC" w:rsidP="008A01D7">
            <w:pPr>
              <w:pStyle w:val="Corpodetexto"/>
              <w:rPr>
                <w:color w:val="FF0000"/>
                <w:lang w:val="pt-BR"/>
              </w:rPr>
            </w:pPr>
          </w:p>
        </w:tc>
        <w:tc>
          <w:tcPr>
            <w:tcW w:w="4819" w:type="dxa"/>
            <w:shd w:val="clear" w:color="auto" w:fill="auto"/>
          </w:tcPr>
          <w:p w14:paraId="7D6D0922" w14:textId="4C27B2C8" w:rsidR="004373BC" w:rsidRPr="0013793B" w:rsidRDefault="004373BC" w:rsidP="008A01D7">
            <w:pPr>
              <w:pStyle w:val="Corpodetexto"/>
              <w:rPr>
                <w:color w:val="FF0000"/>
                <w:lang w:val="pt-BR"/>
              </w:rPr>
            </w:pPr>
          </w:p>
        </w:tc>
        <w:tc>
          <w:tcPr>
            <w:tcW w:w="1701" w:type="dxa"/>
            <w:shd w:val="clear" w:color="auto" w:fill="auto"/>
          </w:tcPr>
          <w:p w14:paraId="5B04602D" w14:textId="348E24D4" w:rsidR="004373BC" w:rsidRPr="0013793B" w:rsidRDefault="004373BC" w:rsidP="008A01D7">
            <w:pPr>
              <w:pStyle w:val="Corpodetexto"/>
              <w:rPr>
                <w:color w:val="FF0000"/>
                <w:lang w:val="pt-BR"/>
              </w:rPr>
            </w:pPr>
          </w:p>
        </w:tc>
      </w:tr>
      <w:tr w:rsidR="004373BC" w14:paraId="42AC5655" w14:textId="77777777" w:rsidTr="00256E28">
        <w:tc>
          <w:tcPr>
            <w:tcW w:w="1843" w:type="dxa"/>
            <w:shd w:val="clear" w:color="auto" w:fill="auto"/>
          </w:tcPr>
          <w:p w14:paraId="2BEC1148" w14:textId="22672396" w:rsidR="004373BC" w:rsidRPr="0016599F" w:rsidRDefault="004373BC" w:rsidP="008A01D7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1A5FCA41" w14:textId="339CD369" w:rsidR="004373BC" w:rsidRPr="0016599F" w:rsidRDefault="004373BC" w:rsidP="008A01D7">
            <w:pPr>
              <w:pStyle w:val="Corpodetexto"/>
            </w:pPr>
          </w:p>
        </w:tc>
        <w:tc>
          <w:tcPr>
            <w:tcW w:w="4819" w:type="dxa"/>
            <w:shd w:val="clear" w:color="auto" w:fill="auto"/>
          </w:tcPr>
          <w:p w14:paraId="67DEE3F2" w14:textId="63E06C04" w:rsidR="004373BC" w:rsidRPr="00A05B09" w:rsidRDefault="004373BC" w:rsidP="008A01D7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6CDBADED" w14:textId="160BF5C6" w:rsidR="004373BC" w:rsidRPr="00A05B09" w:rsidRDefault="004373BC" w:rsidP="008A01D7">
            <w:pPr>
              <w:pStyle w:val="Corpodetexto"/>
            </w:pPr>
          </w:p>
        </w:tc>
      </w:tr>
    </w:tbl>
    <w:p w14:paraId="6878D0D2" w14:textId="77777777" w:rsidR="00115310" w:rsidRDefault="00115310" w:rsidP="008A01D7">
      <w:pPr>
        <w:pStyle w:val="Corpodetexto"/>
      </w:pPr>
    </w:p>
    <w:p w14:paraId="7DEFEF3D" w14:textId="77777777" w:rsidR="00A71079" w:rsidRDefault="00A71079" w:rsidP="008A01D7">
      <w:pPr>
        <w:pStyle w:val="Corpodetexto"/>
      </w:pPr>
    </w:p>
    <w:p w14:paraId="78B9E706" w14:textId="77777777" w:rsidR="00A71079" w:rsidRDefault="00A71079" w:rsidP="008A01D7">
      <w:pPr>
        <w:pStyle w:val="Corpodetexto"/>
      </w:pPr>
    </w:p>
    <w:p w14:paraId="0EE0D8BA" w14:textId="008F90A2" w:rsidR="00A71079" w:rsidRPr="00304CD2" w:rsidRDefault="007D6B88" w:rsidP="008A01D7">
      <w:pPr>
        <w:pStyle w:val="Corpodetexto"/>
        <w:rPr>
          <w:lang w:val="pt-BR"/>
        </w:rPr>
      </w:pPr>
      <w:r w:rsidRPr="00304CD2">
        <w:rPr>
          <w:lang w:val="pt-BR"/>
        </w:rPr>
        <w:t>Revisões</w:t>
      </w:r>
    </w:p>
    <w:p w14:paraId="62E721AC" w14:textId="77777777" w:rsidR="00A71079" w:rsidRDefault="00A71079" w:rsidP="008A01D7">
      <w:pPr>
        <w:pStyle w:val="Corpodetexto"/>
      </w:pPr>
    </w:p>
    <w:tbl>
      <w:tblPr>
        <w:tblW w:w="0" w:type="auto"/>
        <w:tblInd w:w="392" w:type="dxa"/>
        <w:tblBorders>
          <w:top w:val="single" w:sz="4" w:space="0" w:color="365F91"/>
          <w:left w:val="single" w:sz="4" w:space="0" w:color="365F91"/>
          <w:bottom w:val="single" w:sz="4" w:space="0" w:color="365F91"/>
          <w:right w:val="single" w:sz="4" w:space="0" w:color="365F91"/>
          <w:insideH w:val="single" w:sz="4" w:space="0" w:color="365F91"/>
          <w:insideV w:val="single" w:sz="4" w:space="0" w:color="365F91"/>
        </w:tblBorders>
        <w:tblLook w:val="01E0" w:firstRow="1" w:lastRow="1" w:firstColumn="1" w:lastColumn="1" w:noHBand="0" w:noVBand="0"/>
      </w:tblPr>
      <w:tblGrid>
        <w:gridCol w:w="1843"/>
        <w:gridCol w:w="1134"/>
        <w:gridCol w:w="1701"/>
      </w:tblGrid>
      <w:tr w:rsidR="006C065D" w14:paraId="2DA438EF" w14:textId="77777777" w:rsidTr="005B6600">
        <w:tc>
          <w:tcPr>
            <w:tcW w:w="1843" w:type="dxa"/>
            <w:shd w:val="clear" w:color="auto" w:fill="639D31"/>
          </w:tcPr>
          <w:p w14:paraId="5803B5F9" w14:textId="77777777" w:rsidR="00A71079" w:rsidRPr="00115310" w:rsidRDefault="00A71079" w:rsidP="008A01D7">
            <w:pPr>
              <w:pStyle w:val="Corpodetexto"/>
            </w:pPr>
            <w:r w:rsidRPr="00115310">
              <w:t xml:space="preserve">Data </w:t>
            </w:r>
          </w:p>
        </w:tc>
        <w:tc>
          <w:tcPr>
            <w:tcW w:w="1134" w:type="dxa"/>
            <w:shd w:val="clear" w:color="auto" w:fill="639D31"/>
          </w:tcPr>
          <w:p w14:paraId="21690047" w14:textId="77777777" w:rsidR="00A71079" w:rsidRDefault="00A71079" w:rsidP="008A01D7">
            <w:pPr>
              <w:pStyle w:val="Corpodetexto"/>
            </w:pPr>
            <w:r>
              <w:t>Ver/Rev</w:t>
            </w:r>
          </w:p>
        </w:tc>
        <w:tc>
          <w:tcPr>
            <w:tcW w:w="1701" w:type="dxa"/>
            <w:shd w:val="clear" w:color="auto" w:fill="639D31"/>
          </w:tcPr>
          <w:p w14:paraId="543C7012" w14:textId="77777777" w:rsidR="00A71079" w:rsidRPr="00115310" w:rsidRDefault="00A71079" w:rsidP="008A01D7">
            <w:pPr>
              <w:pStyle w:val="Corpodetexto"/>
            </w:pPr>
            <w:r>
              <w:t>Nome</w:t>
            </w:r>
          </w:p>
        </w:tc>
      </w:tr>
      <w:tr w:rsidR="006C065D" w14:paraId="1B6DEDEB" w14:textId="77777777" w:rsidTr="00256E28">
        <w:tc>
          <w:tcPr>
            <w:tcW w:w="1843" w:type="dxa"/>
            <w:shd w:val="clear" w:color="auto" w:fill="auto"/>
          </w:tcPr>
          <w:p w14:paraId="1028ECDD" w14:textId="50FA45B8" w:rsidR="00A71079" w:rsidRPr="00115310" w:rsidRDefault="00A71079" w:rsidP="008A01D7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0D138B11" w14:textId="7D3E100A" w:rsidR="00A71079" w:rsidRPr="00115310" w:rsidRDefault="00A71079" w:rsidP="008A01D7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41CAC82B" w14:textId="62554B7E" w:rsidR="00A71079" w:rsidRPr="00115310" w:rsidRDefault="00A71079" w:rsidP="008A01D7">
            <w:pPr>
              <w:pStyle w:val="Corpodetexto"/>
            </w:pPr>
          </w:p>
        </w:tc>
      </w:tr>
      <w:tr w:rsidR="006C065D" w14:paraId="114E4ABB" w14:textId="77777777" w:rsidTr="00256E28">
        <w:tc>
          <w:tcPr>
            <w:tcW w:w="1843" w:type="dxa"/>
            <w:shd w:val="clear" w:color="auto" w:fill="auto"/>
          </w:tcPr>
          <w:p w14:paraId="634D111B" w14:textId="77777777" w:rsidR="00A71079" w:rsidRPr="00115310" w:rsidRDefault="00A71079" w:rsidP="008A01D7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1E96369E" w14:textId="77777777" w:rsidR="00A71079" w:rsidRPr="00115310" w:rsidRDefault="00A71079" w:rsidP="008A01D7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03B9FDE7" w14:textId="77777777" w:rsidR="00A71079" w:rsidRPr="00115310" w:rsidRDefault="00A71079" w:rsidP="008A01D7">
            <w:pPr>
              <w:pStyle w:val="Corpodetexto"/>
            </w:pPr>
          </w:p>
        </w:tc>
      </w:tr>
      <w:tr w:rsidR="006C065D" w14:paraId="56C80498" w14:textId="77777777" w:rsidTr="00256E28">
        <w:tc>
          <w:tcPr>
            <w:tcW w:w="1843" w:type="dxa"/>
            <w:shd w:val="clear" w:color="auto" w:fill="auto"/>
          </w:tcPr>
          <w:p w14:paraId="0395AA2D" w14:textId="77777777" w:rsidR="00A71079" w:rsidRPr="00115310" w:rsidRDefault="00A71079" w:rsidP="008A01D7">
            <w:pPr>
              <w:pStyle w:val="Corpodetexto"/>
            </w:pPr>
          </w:p>
        </w:tc>
        <w:tc>
          <w:tcPr>
            <w:tcW w:w="1134" w:type="dxa"/>
            <w:shd w:val="clear" w:color="auto" w:fill="auto"/>
          </w:tcPr>
          <w:p w14:paraId="1FAE2357" w14:textId="77777777" w:rsidR="00A71079" w:rsidRPr="00115310" w:rsidRDefault="00A71079" w:rsidP="008A01D7">
            <w:pPr>
              <w:pStyle w:val="Corpodetexto"/>
            </w:pPr>
          </w:p>
        </w:tc>
        <w:tc>
          <w:tcPr>
            <w:tcW w:w="1701" w:type="dxa"/>
            <w:shd w:val="clear" w:color="auto" w:fill="auto"/>
          </w:tcPr>
          <w:p w14:paraId="768E93C6" w14:textId="77777777" w:rsidR="00A71079" w:rsidRPr="00115310" w:rsidRDefault="00A71079" w:rsidP="008A01D7">
            <w:pPr>
              <w:pStyle w:val="Corpodetexto"/>
            </w:pPr>
          </w:p>
        </w:tc>
      </w:tr>
    </w:tbl>
    <w:p w14:paraId="52652A30" w14:textId="77777777" w:rsidR="00A71079" w:rsidRDefault="00A71079" w:rsidP="008A01D7">
      <w:pPr>
        <w:pStyle w:val="Corpodetexto"/>
      </w:pPr>
    </w:p>
    <w:p w14:paraId="0E104DA8" w14:textId="77777777" w:rsidR="00A71079" w:rsidRDefault="00A71079" w:rsidP="008A01D7">
      <w:pPr>
        <w:pStyle w:val="Corpodetexto"/>
      </w:pPr>
    </w:p>
    <w:p w14:paraId="227FCDD2" w14:textId="77777777" w:rsidR="00A71079" w:rsidRDefault="00A71079" w:rsidP="008A01D7">
      <w:pPr>
        <w:pStyle w:val="Corpodetexto"/>
      </w:pPr>
    </w:p>
    <w:p w14:paraId="57F69111" w14:textId="718F2C61" w:rsidR="00A71079" w:rsidRDefault="00A71079" w:rsidP="008A01D7">
      <w:pPr>
        <w:pStyle w:val="Corpodetexto"/>
      </w:pPr>
    </w:p>
    <w:p w14:paraId="3288731A" w14:textId="5BFE840B" w:rsidR="00EB36B2" w:rsidRPr="00EB36B2" w:rsidRDefault="00894258" w:rsidP="00EB36B2">
      <w:pPr>
        <w:rPr>
          <w:sz w:val="28"/>
          <w:lang w:eastAsia="pt-BR"/>
        </w:rPr>
      </w:pPr>
      <w:r>
        <w:br w:type="page"/>
      </w:r>
    </w:p>
    <w:p w14:paraId="6B25FA93" w14:textId="77777777" w:rsidR="00EB36B2" w:rsidRPr="00D333DE" w:rsidRDefault="00EB36B2" w:rsidP="00EB36B2">
      <w:pPr>
        <w:pStyle w:val="Ttulo1"/>
      </w:pPr>
      <w:bookmarkStart w:id="7" w:name="_Toc104280989"/>
      <w:r w:rsidRPr="00D333DE">
        <w:lastRenderedPageBreak/>
        <w:t>Introdução</w:t>
      </w:r>
      <w:bookmarkEnd w:id="7"/>
    </w:p>
    <w:p w14:paraId="2B0AC168" w14:textId="77777777" w:rsidR="00EB36B2" w:rsidRPr="00D333DE" w:rsidRDefault="00EB36B2" w:rsidP="00EB36B2">
      <w:pPr>
        <w:pStyle w:val="Corpodetexto"/>
        <w:rPr>
          <w:lang w:val="pt-BR"/>
        </w:rPr>
      </w:pPr>
    </w:p>
    <w:p w14:paraId="56AA764A" w14:textId="6E34719A" w:rsidR="00EB36B2" w:rsidRPr="00D333DE" w:rsidRDefault="00EB36B2" w:rsidP="00EB36B2">
      <w:pPr>
        <w:pStyle w:val="Corpodetexto"/>
        <w:rPr>
          <w:lang w:val="pt-BR"/>
        </w:rPr>
      </w:pPr>
      <w:r w:rsidRPr="00D333DE">
        <w:rPr>
          <w:lang w:val="pt-BR"/>
        </w:rPr>
        <w:t xml:space="preserve">Um bom plano de recuperação pode garantir que o impacto sobre a produção da empresa seja mínimo. A empresa pode ser </w:t>
      </w:r>
      <w:r w:rsidR="001B73EF" w:rsidRPr="00D333DE">
        <w:rPr>
          <w:lang w:val="pt-BR"/>
        </w:rPr>
        <w:t>impactada</w:t>
      </w:r>
      <w:r w:rsidRPr="00D333DE">
        <w:rPr>
          <w:lang w:val="pt-BR"/>
        </w:rPr>
        <w:t xml:space="preserve"> por diversos tipos de eventos, desde danos à infraestrutura crítica a catástrofes naturais e qualquer evento que possa impactar negativamente as operações precisam ser </w:t>
      </w:r>
      <w:r w:rsidR="0013793B" w:rsidRPr="00D333DE">
        <w:rPr>
          <w:lang w:val="pt-BR"/>
        </w:rPr>
        <w:t>inclusas</w:t>
      </w:r>
      <w:r w:rsidRPr="00D333DE">
        <w:rPr>
          <w:lang w:val="pt-BR"/>
        </w:rPr>
        <w:t xml:space="preserve"> no plano. A lista a seguir ilustra exemplo de eventos que pode gerar risco de interrupção nas operações de negócio:</w:t>
      </w:r>
    </w:p>
    <w:p w14:paraId="6488E7F9" w14:textId="77777777" w:rsidR="00EB36B2" w:rsidRPr="00D333DE" w:rsidRDefault="00EB36B2" w:rsidP="00EB36B2">
      <w:pPr>
        <w:pStyle w:val="Corpodetexto"/>
        <w:rPr>
          <w:lang w:val="pt-BR"/>
        </w:rPr>
      </w:pPr>
    </w:p>
    <w:p w14:paraId="7BA08A00" w14:textId="04ACDAD0" w:rsidR="00EB36B2" w:rsidRPr="00D333DE" w:rsidRDefault="00EB36B2" w:rsidP="00E35F76">
      <w:pPr>
        <w:pStyle w:val="Corpodetexto"/>
        <w:numPr>
          <w:ilvl w:val="0"/>
          <w:numId w:val="7"/>
        </w:numPr>
        <w:rPr>
          <w:lang w:val="pt-BR"/>
        </w:rPr>
      </w:pPr>
      <w:r w:rsidRPr="00D333DE">
        <w:rPr>
          <w:lang w:val="pt-BR"/>
        </w:rPr>
        <w:t>Epidemias ou pandemias</w:t>
      </w:r>
    </w:p>
    <w:p w14:paraId="0492C5D4" w14:textId="17BE53C6" w:rsidR="00EB36B2" w:rsidRPr="00D333DE" w:rsidRDefault="00EB36B2" w:rsidP="00E35F76">
      <w:pPr>
        <w:pStyle w:val="Corpodetexto"/>
        <w:numPr>
          <w:ilvl w:val="0"/>
          <w:numId w:val="7"/>
        </w:numPr>
        <w:rPr>
          <w:lang w:val="pt-BR"/>
        </w:rPr>
      </w:pPr>
      <w:r w:rsidRPr="00D333DE">
        <w:rPr>
          <w:lang w:val="pt-BR"/>
        </w:rPr>
        <w:t>Desastres naturais</w:t>
      </w:r>
    </w:p>
    <w:p w14:paraId="042C1CC6" w14:textId="55C632C6" w:rsidR="00EB36B2" w:rsidRPr="00D333DE" w:rsidRDefault="00EB36B2" w:rsidP="00E35F76">
      <w:pPr>
        <w:pStyle w:val="Corpodetexto"/>
        <w:numPr>
          <w:ilvl w:val="0"/>
          <w:numId w:val="7"/>
        </w:numPr>
        <w:rPr>
          <w:lang w:val="pt-BR"/>
        </w:rPr>
      </w:pPr>
      <w:r w:rsidRPr="00D333DE">
        <w:rPr>
          <w:lang w:val="pt-BR"/>
        </w:rPr>
        <w:t>Incêndios</w:t>
      </w:r>
    </w:p>
    <w:p w14:paraId="52322352" w14:textId="77777777" w:rsidR="001B73EF" w:rsidRDefault="001B73EF" w:rsidP="00B262AD">
      <w:pPr>
        <w:pStyle w:val="Corpodetexto"/>
        <w:numPr>
          <w:ilvl w:val="0"/>
          <w:numId w:val="6"/>
        </w:numPr>
        <w:ind w:left="1080"/>
        <w:rPr>
          <w:lang w:val="pt-BR"/>
        </w:rPr>
      </w:pPr>
      <w:proofErr w:type="spellStart"/>
      <w:r w:rsidRPr="001B73EF">
        <w:rPr>
          <w:lang w:val="pt-BR"/>
        </w:rPr>
        <w:t>Ciberataques</w:t>
      </w:r>
      <w:proofErr w:type="spellEnd"/>
    </w:p>
    <w:p w14:paraId="04B7D67B" w14:textId="079DF7A5" w:rsidR="00EB36B2" w:rsidRPr="001B73EF" w:rsidRDefault="00EB36B2" w:rsidP="00B262AD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1B73EF">
        <w:rPr>
          <w:lang w:val="pt-BR"/>
        </w:rPr>
        <w:t>Dados corrompidos</w:t>
      </w:r>
    </w:p>
    <w:p w14:paraId="2911759B" w14:textId="38307167" w:rsidR="00EB36B2" w:rsidRPr="00D333DE" w:rsidRDefault="00EB36B2" w:rsidP="00E35F76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D333DE">
        <w:rPr>
          <w:lang w:val="pt-BR"/>
        </w:rPr>
        <w:t>Erros de configuração</w:t>
      </w:r>
    </w:p>
    <w:p w14:paraId="3DE873BD" w14:textId="56EB3C2F" w:rsidR="00EB36B2" w:rsidRPr="00D333DE" w:rsidRDefault="00EB36B2" w:rsidP="00E35F76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D333DE">
        <w:rPr>
          <w:lang w:val="pt-BR"/>
        </w:rPr>
        <w:t>Falhas em sistemas de telecomunicações</w:t>
      </w:r>
    </w:p>
    <w:p w14:paraId="1917DD6B" w14:textId="13B2CD82" w:rsidR="00EB36B2" w:rsidRPr="00D333DE" w:rsidRDefault="00EB36B2" w:rsidP="00E35F76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D333DE">
        <w:rPr>
          <w:lang w:val="pt-BR"/>
        </w:rPr>
        <w:t>Falhas em sistemas de missão crítica</w:t>
      </w:r>
    </w:p>
    <w:p w14:paraId="70041A39" w14:textId="2C620848" w:rsidR="00EB36B2" w:rsidRPr="00D333DE" w:rsidRDefault="00EB36B2" w:rsidP="00E35F76">
      <w:pPr>
        <w:pStyle w:val="Corpodetexto"/>
        <w:numPr>
          <w:ilvl w:val="0"/>
          <w:numId w:val="6"/>
        </w:numPr>
        <w:ind w:left="1080"/>
        <w:rPr>
          <w:lang w:val="pt-BR"/>
        </w:rPr>
      </w:pPr>
      <w:r w:rsidRPr="00D333DE">
        <w:rPr>
          <w:lang w:val="pt-BR"/>
        </w:rPr>
        <w:t>Além de outros</w:t>
      </w:r>
    </w:p>
    <w:p w14:paraId="686EE6BA" w14:textId="77777777" w:rsidR="00EB36B2" w:rsidRPr="00D333DE" w:rsidRDefault="00EB36B2" w:rsidP="00EB36B2">
      <w:pPr>
        <w:pStyle w:val="Corpodetexto"/>
        <w:rPr>
          <w:lang w:val="pt-BR"/>
        </w:rPr>
      </w:pPr>
    </w:p>
    <w:p w14:paraId="01966EAD" w14:textId="77777777" w:rsidR="00EB36B2" w:rsidRPr="00D333DE" w:rsidRDefault="00EB36B2" w:rsidP="00EB36B2">
      <w:pPr>
        <w:pStyle w:val="Corpodetexto"/>
        <w:rPr>
          <w:lang w:val="pt-BR"/>
        </w:rPr>
      </w:pPr>
    </w:p>
    <w:p w14:paraId="1402E207" w14:textId="77777777" w:rsidR="00EB36B2" w:rsidRPr="00D333DE" w:rsidRDefault="00EB36B2" w:rsidP="00EB36B2">
      <w:pPr>
        <w:pStyle w:val="Corpodetexto"/>
        <w:rPr>
          <w:lang w:val="pt-BR"/>
        </w:rPr>
      </w:pPr>
    </w:p>
    <w:p w14:paraId="4DA5DE66" w14:textId="77777777" w:rsidR="00EB36B2" w:rsidRPr="00D333DE" w:rsidRDefault="00EB36B2" w:rsidP="00EB36B2">
      <w:pPr>
        <w:pStyle w:val="Corpodetexto"/>
        <w:rPr>
          <w:lang w:val="pt-BR"/>
        </w:rPr>
      </w:pPr>
      <w:r w:rsidRPr="00D333DE">
        <w:rPr>
          <w:lang w:val="pt-BR"/>
        </w:rPr>
        <w:t>Este documento não contempla elaboração de cenários, processos de gestão de recursos humanos e o plano operacional das atividades de outros setores não relacionados a tecnologia da informação.</w:t>
      </w:r>
    </w:p>
    <w:p w14:paraId="6F51D4EB" w14:textId="77777777" w:rsidR="00EB36B2" w:rsidRPr="00D333DE" w:rsidRDefault="00EB36B2" w:rsidP="00EB36B2">
      <w:pPr>
        <w:pStyle w:val="Corpodetexto"/>
        <w:rPr>
          <w:lang w:val="pt-BR"/>
        </w:rPr>
      </w:pPr>
      <w:r w:rsidRPr="00D333DE">
        <w:rPr>
          <w:lang w:val="pt-BR"/>
        </w:rPr>
        <w:t>O foco do documento é em aplicações e componentes de infraestrutura em nuvem que compõem a plataforma MinhaConta. Nele será descrito os principais processos necessários a serem executados em caso de desastres na região de Nova Virginia, onde abriga a plataforma de serviços financeiros em nuvem da Órama.</w:t>
      </w:r>
    </w:p>
    <w:p w14:paraId="31622612" w14:textId="77777777" w:rsidR="00EB36B2" w:rsidRPr="00D333DE" w:rsidRDefault="00EB36B2" w:rsidP="00EB36B2">
      <w:pPr>
        <w:pStyle w:val="Corpodetexto"/>
        <w:rPr>
          <w:lang w:val="pt-BR"/>
        </w:rPr>
      </w:pPr>
    </w:p>
    <w:p w14:paraId="1D5B4D31" w14:textId="4CD9C10E" w:rsidR="00EB36B2" w:rsidRDefault="00EB36B2" w:rsidP="00EB36B2">
      <w:pPr>
        <w:pStyle w:val="Corpodetexto"/>
        <w:rPr>
          <w:lang w:val="pt-BR"/>
        </w:rPr>
      </w:pPr>
      <w:r w:rsidRPr="00D333DE">
        <w:rPr>
          <w:lang w:val="pt-BR"/>
        </w:rPr>
        <w:t xml:space="preserve">Um inventário atualizado de todos os componentes de infraestrutura e aplicações foram coletados para que a </w:t>
      </w:r>
      <w:r w:rsidR="001B73EF" w:rsidRPr="00D333DE">
        <w:rPr>
          <w:lang w:val="pt-BR"/>
        </w:rPr>
        <w:t>análise</w:t>
      </w:r>
      <w:r w:rsidRPr="00D333DE">
        <w:rPr>
          <w:lang w:val="pt-BR"/>
        </w:rPr>
        <w:t xml:space="preserve"> do plano fosse </w:t>
      </w:r>
      <w:r w:rsidR="001B73EF" w:rsidRPr="00D333DE">
        <w:rPr>
          <w:lang w:val="pt-BR"/>
        </w:rPr>
        <w:t>realizada</w:t>
      </w:r>
      <w:r w:rsidRPr="00D333DE">
        <w:rPr>
          <w:lang w:val="pt-BR"/>
        </w:rPr>
        <w:t>.</w:t>
      </w:r>
    </w:p>
    <w:p w14:paraId="58D01073" w14:textId="4113E7DD" w:rsidR="003B080B" w:rsidRDefault="003B080B" w:rsidP="00EB36B2">
      <w:pPr>
        <w:pStyle w:val="Corpodetexto"/>
        <w:rPr>
          <w:lang w:val="pt-BR"/>
        </w:rPr>
      </w:pPr>
    </w:p>
    <w:p w14:paraId="597736DF" w14:textId="77777777" w:rsidR="00D35C8A" w:rsidRPr="00D333DE" w:rsidRDefault="00D35C8A" w:rsidP="00D35C8A">
      <w:pPr>
        <w:pStyle w:val="Corpodetexto"/>
        <w:ind w:left="720"/>
        <w:rPr>
          <w:lang w:val="pt-BR"/>
        </w:rPr>
      </w:pPr>
    </w:p>
    <w:p w14:paraId="52AD23AC" w14:textId="77777777" w:rsidR="00EB36B2" w:rsidRPr="00D333DE" w:rsidRDefault="00EB36B2" w:rsidP="00EB36B2">
      <w:pPr>
        <w:pStyle w:val="Corpodetexto"/>
        <w:rPr>
          <w:lang w:val="pt-BR"/>
        </w:rPr>
      </w:pPr>
    </w:p>
    <w:p w14:paraId="573E5347" w14:textId="77777777" w:rsidR="00EB36B2" w:rsidRPr="00D333DE" w:rsidRDefault="00EB36B2" w:rsidP="00EB36B2">
      <w:pPr>
        <w:pStyle w:val="Corpodetexto"/>
        <w:rPr>
          <w:lang w:val="pt-BR"/>
        </w:rPr>
      </w:pPr>
    </w:p>
    <w:p w14:paraId="0D0DA3D0" w14:textId="77777777" w:rsidR="00EB36B2" w:rsidRPr="00D333DE" w:rsidRDefault="00EB36B2" w:rsidP="00EB36B2">
      <w:pPr>
        <w:pStyle w:val="Corpodetexto"/>
        <w:rPr>
          <w:lang w:val="pt-BR"/>
        </w:rPr>
      </w:pPr>
    </w:p>
    <w:p w14:paraId="244E27A8" w14:textId="69EDDD45" w:rsidR="00EB36B2" w:rsidRDefault="00EB36B2" w:rsidP="001630C7">
      <w:pPr>
        <w:pStyle w:val="Ttulo1"/>
      </w:pPr>
      <w:bookmarkStart w:id="8" w:name="_Toc104280990"/>
      <w:r>
        <w:lastRenderedPageBreak/>
        <w:t>Metas de recuperação</w:t>
      </w:r>
      <w:bookmarkEnd w:id="8"/>
    </w:p>
    <w:p w14:paraId="654E9088" w14:textId="3AEB6821" w:rsidR="00EB36B2" w:rsidRDefault="00EB36B2" w:rsidP="00EB36B2">
      <w:pPr>
        <w:pStyle w:val="Corpodetexto"/>
      </w:pPr>
    </w:p>
    <w:p w14:paraId="1A1FF067" w14:textId="77777777" w:rsidR="004A0FF5" w:rsidRDefault="004A0FF5" w:rsidP="004A0FF5">
      <w:pPr>
        <w:pStyle w:val="Corpodetexto"/>
        <w:rPr>
          <w:lang w:val="pt-BR"/>
        </w:rPr>
      </w:pPr>
      <w:r>
        <w:rPr>
          <w:lang w:val="pt-BR"/>
        </w:rPr>
        <w:t>As principais definições de metas são os indicadores RPO e RTO, em resumo eles tem os seguintes objetivos:</w:t>
      </w:r>
    </w:p>
    <w:p w14:paraId="56565AAF" w14:textId="77777777" w:rsidR="004A0FF5" w:rsidRDefault="004A0FF5" w:rsidP="004A0FF5">
      <w:pPr>
        <w:pStyle w:val="Corpodetexto"/>
        <w:rPr>
          <w:lang w:val="pt-BR"/>
        </w:rPr>
      </w:pPr>
    </w:p>
    <w:p w14:paraId="49E1DF6A" w14:textId="77777777" w:rsidR="004A0FF5" w:rsidRDefault="004A0FF5" w:rsidP="004A0FF5">
      <w:pPr>
        <w:pStyle w:val="Corpodetexto"/>
        <w:numPr>
          <w:ilvl w:val="0"/>
          <w:numId w:val="8"/>
        </w:numPr>
        <w:rPr>
          <w:lang w:val="pt-BR"/>
        </w:rPr>
      </w:pPr>
      <w:r>
        <w:rPr>
          <w:lang w:val="pt-BR"/>
        </w:rPr>
        <w:t xml:space="preserve">RPO -&gt; Medir o </w:t>
      </w:r>
      <w:r w:rsidRPr="009550BE">
        <w:rPr>
          <w:b/>
          <w:bCs/>
          <w:lang w:val="pt-BR"/>
        </w:rPr>
        <w:t>ponto</w:t>
      </w:r>
      <w:r>
        <w:rPr>
          <w:lang w:val="pt-BR"/>
        </w:rPr>
        <w:t xml:space="preserve"> no tempo onde houve a falha e o último dado salvo.</w:t>
      </w:r>
    </w:p>
    <w:p w14:paraId="7944B84D" w14:textId="77777777" w:rsidR="004A0FF5" w:rsidRPr="00D333DE" w:rsidRDefault="004A0FF5" w:rsidP="004A0FF5">
      <w:pPr>
        <w:pStyle w:val="Corpodetexto"/>
        <w:numPr>
          <w:ilvl w:val="0"/>
          <w:numId w:val="8"/>
        </w:numPr>
        <w:rPr>
          <w:lang w:val="pt-BR"/>
        </w:rPr>
      </w:pPr>
      <w:r>
        <w:rPr>
          <w:lang w:val="pt-BR"/>
        </w:rPr>
        <w:t>RTO -&gt; Medir o tempo total necessário para recuperação total do sistema</w:t>
      </w:r>
      <w:r>
        <w:rPr>
          <w:b/>
          <w:bCs/>
          <w:lang w:val="pt-BR"/>
        </w:rPr>
        <w:t>.</w:t>
      </w:r>
    </w:p>
    <w:p w14:paraId="0A5280B2" w14:textId="77777777" w:rsidR="004A0FF5" w:rsidRDefault="004A0FF5" w:rsidP="00EB36B2">
      <w:pPr>
        <w:pStyle w:val="Corpodetexto"/>
      </w:pPr>
    </w:p>
    <w:p w14:paraId="59F68469" w14:textId="678E9ACB" w:rsidR="008E0508" w:rsidRDefault="008E0508" w:rsidP="008E0508">
      <w:pPr>
        <w:pStyle w:val="Corpodetexto"/>
      </w:pPr>
      <w:r>
        <w:t xml:space="preserve">As </w:t>
      </w:r>
      <w:proofErr w:type="spellStart"/>
      <w:r>
        <w:t>aplicações</w:t>
      </w:r>
      <w:proofErr w:type="spellEnd"/>
      <w:r>
        <w:t xml:space="preserve"> que </w:t>
      </w:r>
      <w:proofErr w:type="spellStart"/>
      <w:r>
        <w:t>utilizam</w:t>
      </w:r>
      <w:proofErr w:type="spellEnd"/>
      <w:r>
        <w:t xml:space="preserve"> dados </w:t>
      </w:r>
      <w:proofErr w:type="spellStart"/>
      <w:r>
        <w:t>históricos</w:t>
      </w:r>
      <w:proofErr w:type="spellEnd"/>
      <w:r>
        <w:t xml:space="preserve"> </w:t>
      </w:r>
      <w:proofErr w:type="spellStart"/>
      <w:r>
        <w:t>como</w:t>
      </w:r>
      <w:proofErr w:type="spellEnd"/>
      <w:r w:rsidR="004A0FF5">
        <w:t>,</w:t>
      </w:r>
      <w:r>
        <w:t xml:space="preserve"> </w:t>
      </w:r>
      <w:proofErr w:type="spellStart"/>
      <w:r>
        <w:t>casos</w:t>
      </w:r>
      <w:proofErr w:type="spellEnd"/>
      <w:r>
        <w:t xml:space="preserve"> de ETL e </w:t>
      </w:r>
      <w:proofErr w:type="spellStart"/>
      <w:r>
        <w:t>Bussiness</w:t>
      </w:r>
      <w:proofErr w:type="spellEnd"/>
      <w:r>
        <w:t xml:space="preserve"> </w:t>
      </w:r>
      <w:proofErr w:type="spellStart"/>
      <w:r>
        <w:t>Inteligence</w:t>
      </w:r>
      <w:proofErr w:type="spellEnd"/>
      <w:r>
        <w:t xml:space="preserve"> </w:t>
      </w:r>
      <w:proofErr w:type="spellStart"/>
      <w:r>
        <w:t>podem</w:t>
      </w:r>
      <w:proofErr w:type="spellEnd"/>
      <w:r>
        <w:t xml:space="preserve"> ser </w:t>
      </w:r>
      <w:proofErr w:type="spellStart"/>
      <w:r>
        <w:t>classificadas</w:t>
      </w:r>
      <w:proofErr w:type="spellEnd"/>
      <w:r>
        <w:t xml:space="preserve"> com </w:t>
      </w:r>
      <w:proofErr w:type="spellStart"/>
      <w:r>
        <w:t>níveis</w:t>
      </w:r>
      <w:proofErr w:type="spellEnd"/>
      <w:r>
        <w:t xml:space="preserve"> </w:t>
      </w:r>
      <w:proofErr w:type="spellStart"/>
      <w:r>
        <w:t>menos</w:t>
      </w:r>
      <w:proofErr w:type="spellEnd"/>
      <w:r>
        <w:t xml:space="preserve"> </w:t>
      </w:r>
      <w:proofErr w:type="spellStart"/>
      <w:r>
        <w:t>rígidos</w:t>
      </w:r>
      <w:proofErr w:type="spellEnd"/>
      <w:r>
        <w:t xml:space="preserve"> e com tempos de </w:t>
      </w:r>
      <w:proofErr w:type="spellStart"/>
      <w:r>
        <w:t>recuperação</w:t>
      </w:r>
      <w:proofErr w:type="spellEnd"/>
      <w:r>
        <w:t xml:space="preserve"> total (RTO) </w:t>
      </w:r>
      <w:proofErr w:type="spellStart"/>
      <w:r>
        <w:t>maiores</w:t>
      </w:r>
      <w:proofErr w:type="spellEnd"/>
      <w:r>
        <w:t>.</w:t>
      </w:r>
    </w:p>
    <w:p w14:paraId="6142954C" w14:textId="77777777" w:rsidR="008E0508" w:rsidRDefault="008E0508" w:rsidP="008E0508">
      <w:pPr>
        <w:pStyle w:val="Corpodetexto"/>
      </w:pPr>
      <w:r>
        <w:t xml:space="preserve">Por outro </w:t>
      </w:r>
      <w:proofErr w:type="spellStart"/>
      <w:r>
        <w:t>lado</w:t>
      </w:r>
      <w:proofErr w:type="spellEnd"/>
      <w:r>
        <w:t xml:space="preserve"> </w:t>
      </w:r>
      <w:proofErr w:type="spellStart"/>
      <w:r>
        <w:t>aplicações</w:t>
      </w:r>
      <w:proofErr w:type="spellEnd"/>
      <w:r>
        <w:t xml:space="preserve"> </w:t>
      </w:r>
      <w:proofErr w:type="spellStart"/>
      <w:r>
        <w:t>transacionais</w:t>
      </w:r>
      <w:proofErr w:type="spellEnd"/>
      <w:r>
        <w:t xml:space="preserve"> </w:t>
      </w:r>
      <w:proofErr w:type="spellStart"/>
      <w:r>
        <w:t>como</w:t>
      </w:r>
      <w:proofErr w:type="spellEnd"/>
      <w:r>
        <w:t>: "MinhaConta Portal", "</w:t>
      </w:r>
      <w:proofErr w:type="spellStart"/>
      <w:r>
        <w:t>Serviço</w:t>
      </w:r>
      <w:proofErr w:type="spellEnd"/>
      <w:r>
        <w:t xml:space="preserve"> </w:t>
      </w:r>
      <w:proofErr w:type="spellStart"/>
      <w:r>
        <w:t>Conta</w:t>
      </w:r>
      <w:proofErr w:type="spellEnd"/>
      <w:r>
        <w:t xml:space="preserve"> </w:t>
      </w:r>
      <w:proofErr w:type="spellStart"/>
      <w:r>
        <w:t>Corrente</w:t>
      </w:r>
      <w:proofErr w:type="spellEnd"/>
      <w:r>
        <w:t>" e "</w:t>
      </w:r>
      <w:proofErr w:type="spellStart"/>
      <w:r>
        <w:t>Serviços</w:t>
      </w:r>
      <w:proofErr w:type="spellEnd"/>
      <w:r>
        <w:t xml:space="preserve"> Renda </w:t>
      </w:r>
      <w:proofErr w:type="spellStart"/>
      <w:r>
        <w:t>Variável</w:t>
      </w:r>
      <w:proofErr w:type="spellEnd"/>
      <w:r>
        <w:t xml:space="preserve">", </w:t>
      </w:r>
      <w:proofErr w:type="spellStart"/>
      <w:r>
        <w:t>precisam</w:t>
      </w:r>
      <w:proofErr w:type="spellEnd"/>
      <w:r>
        <w:t xml:space="preserve"> ser </w:t>
      </w:r>
      <w:proofErr w:type="spellStart"/>
      <w:r>
        <w:t>recuperados</w:t>
      </w:r>
      <w:proofErr w:type="spellEnd"/>
      <w:r>
        <w:t xml:space="preserve"> de forma </w:t>
      </w:r>
      <w:proofErr w:type="spellStart"/>
      <w:r>
        <w:t>mais</w:t>
      </w:r>
      <w:proofErr w:type="spellEnd"/>
      <w:r>
        <w:t xml:space="preserve"> </w:t>
      </w:r>
      <w:proofErr w:type="spellStart"/>
      <w:r>
        <w:t>rápida</w:t>
      </w:r>
      <w:proofErr w:type="spellEnd"/>
      <w:r>
        <w:t xml:space="preserve"> </w:t>
      </w:r>
      <w:proofErr w:type="spellStart"/>
      <w:r>
        <w:t>possível</w:t>
      </w:r>
      <w:proofErr w:type="spellEnd"/>
      <w:r>
        <w:t xml:space="preserve"> e </w:t>
      </w:r>
      <w:proofErr w:type="spellStart"/>
      <w:r>
        <w:t>sem</w:t>
      </w:r>
      <w:proofErr w:type="spellEnd"/>
      <w:r>
        <w:t xml:space="preserve"> </w:t>
      </w:r>
      <w:proofErr w:type="spellStart"/>
      <w:r>
        <w:t>perda</w:t>
      </w:r>
      <w:proofErr w:type="spellEnd"/>
      <w:r>
        <w:t xml:space="preserve"> de dados (RPO Zero).</w:t>
      </w:r>
    </w:p>
    <w:p w14:paraId="526666B1" w14:textId="77777777" w:rsidR="008E0508" w:rsidRDefault="008E0508" w:rsidP="008E0508">
      <w:pPr>
        <w:pStyle w:val="Corpodetexto"/>
      </w:pPr>
      <w:r>
        <w:t xml:space="preserve">Com </w:t>
      </w:r>
      <w:proofErr w:type="spellStart"/>
      <w:r>
        <w:t>este</w:t>
      </w:r>
      <w:proofErr w:type="spellEnd"/>
      <w:r>
        <w:t xml:space="preserve"> </w:t>
      </w:r>
      <w:proofErr w:type="spellStart"/>
      <w:r>
        <w:t>mesmo</w:t>
      </w:r>
      <w:proofErr w:type="spellEnd"/>
      <w:r>
        <w:t xml:space="preserve"> principio, </w:t>
      </w:r>
      <w:proofErr w:type="spellStart"/>
      <w:r>
        <w:t>aplicações</w:t>
      </w:r>
      <w:proofErr w:type="spellEnd"/>
      <w:r>
        <w:t xml:space="preserve"> de </w:t>
      </w:r>
      <w:proofErr w:type="spellStart"/>
      <w:r>
        <w:t>notificações</w:t>
      </w:r>
      <w:proofErr w:type="spellEnd"/>
      <w:r>
        <w:t xml:space="preserve"> push e </w:t>
      </w:r>
      <w:proofErr w:type="spellStart"/>
      <w:r>
        <w:t>envio</w:t>
      </w:r>
      <w:proofErr w:type="spellEnd"/>
      <w:r>
        <w:t xml:space="preserve"> de e-mails </w:t>
      </w:r>
      <w:proofErr w:type="spellStart"/>
      <w:r>
        <w:t>pode</w:t>
      </w:r>
      <w:proofErr w:type="spellEnd"/>
      <w:r>
        <w:t xml:space="preserve"> ser </w:t>
      </w:r>
      <w:proofErr w:type="spellStart"/>
      <w:r>
        <w:t>classificadas</w:t>
      </w:r>
      <w:proofErr w:type="spellEnd"/>
      <w:r>
        <w:t xml:space="preserve"> </w:t>
      </w:r>
      <w:proofErr w:type="spellStart"/>
      <w:r>
        <w:t>como</w:t>
      </w:r>
      <w:proofErr w:type="spellEnd"/>
      <w:r>
        <w:t xml:space="preserve"> um </w:t>
      </w:r>
      <w:proofErr w:type="spellStart"/>
      <w:r>
        <w:t>nível</w:t>
      </w:r>
      <w:proofErr w:type="spellEnd"/>
      <w:r>
        <w:t xml:space="preserve"> </w:t>
      </w:r>
      <w:proofErr w:type="spellStart"/>
      <w:r>
        <w:t>intermediário</w:t>
      </w:r>
      <w:proofErr w:type="spellEnd"/>
      <w:r>
        <w:t>.</w:t>
      </w:r>
    </w:p>
    <w:p w14:paraId="3D7E6539" w14:textId="77777777" w:rsidR="008E0508" w:rsidRDefault="008E0508" w:rsidP="008E0508">
      <w:pPr>
        <w:pStyle w:val="Corpodetexto"/>
      </w:pPr>
    </w:p>
    <w:p w14:paraId="34FE1C24" w14:textId="1A8F8B36" w:rsidR="008E0508" w:rsidRDefault="008E0508" w:rsidP="008E0508">
      <w:pPr>
        <w:pStyle w:val="Corpodetexto"/>
      </w:pPr>
      <w:r w:rsidRPr="001630C7">
        <w:t xml:space="preserve">As </w:t>
      </w:r>
      <w:proofErr w:type="spellStart"/>
      <w:r w:rsidRPr="001630C7">
        <w:t>aplicações</w:t>
      </w:r>
      <w:proofErr w:type="spellEnd"/>
      <w:r w:rsidRPr="001630C7">
        <w:t xml:space="preserve"> </w:t>
      </w:r>
      <w:proofErr w:type="spellStart"/>
      <w:r w:rsidRPr="001630C7">
        <w:t>foram</w:t>
      </w:r>
      <w:proofErr w:type="spellEnd"/>
      <w:r w:rsidRPr="001630C7">
        <w:t xml:space="preserve"> </w:t>
      </w:r>
      <w:proofErr w:type="spellStart"/>
      <w:r w:rsidRPr="001630C7">
        <w:t>segmentadas</w:t>
      </w:r>
      <w:proofErr w:type="spellEnd"/>
      <w:r w:rsidRPr="001630C7">
        <w:t xml:space="preserve"> de </w:t>
      </w:r>
      <w:proofErr w:type="spellStart"/>
      <w:r w:rsidRPr="001630C7">
        <w:t>acordo</w:t>
      </w:r>
      <w:proofErr w:type="spellEnd"/>
      <w:r w:rsidRPr="001630C7">
        <w:t xml:space="preserve"> com o </w:t>
      </w:r>
      <w:proofErr w:type="spellStart"/>
      <w:r w:rsidRPr="001630C7">
        <w:t>objetivo</w:t>
      </w:r>
      <w:proofErr w:type="spellEnd"/>
      <w:r w:rsidRPr="001630C7">
        <w:t xml:space="preserve"> do </w:t>
      </w:r>
      <w:proofErr w:type="spellStart"/>
      <w:r w:rsidRPr="001630C7">
        <w:t>ponto</w:t>
      </w:r>
      <w:proofErr w:type="spellEnd"/>
      <w:r w:rsidRPr="001630C7">
        <w:t xml:space="preserve"> de </w:t>
      </w:r>
      <w:proofErr w:type="spellStart"/>
      <w:r w:rsidRPr="001630C7">
        <w:t>recuperação</w:t>
      </w:r>
      <w:proofErr w:type="spellEnd"/>
      <w:r w:rsidRPr="001630C7">
        <w:t xml:space="preserve"> (RPO, </w:t>
      </w:r>
      <w:proofErr w:type="spellStart"/>
      <w:r w:rsidRPr="001630C7">
        <w:t>na</w:t>
      </w:r>
      <w:proofErr w:type="spellEnd"/>
      <w:r w:rsidRPr="001630C7">
        <w:t xml:space="preserve"> sigla </w:t>
      </w:r>
      <w:proofErr w:type="spellStart"/>
      <w:r w:rsidRPr="001630C7">
        <w:t>em</w:t>
      </w:r>
      <w:proofErr w:type="spellEnd"/>
      <w:r w:rsidRPr="001630C7">
        <w:t xml:space="preserve"> </w:t>
      </w:r>
      <w:proofErr w:type="spellStart"/>
      <w:r w:rsidRPr="001630C7">
        <w:t>inglês</w:t>
      </w:r>
      <w:proofErr w:type="spellEnd"/>
      <w:r w:rsidRPr="001630C7">
        <w:t xml:space="preserve">) e o </w:t>
      </w:r>
      <w:proofErr w:type="spellStart"/>
      <w:r w:rsidRPr="001630C7">
        <w:t>objetivo</w:t>
      </w:r>
      <w:proofErr w:type="spellEnd"/>
      <w:r w:rsidRPr="001630C7">
        <w:t xml:space="preserve"> do tempo de </w:t>
      </w:r>
      <w:proofErr w:type="spellStart"/>
      <w:r w:rsidRPr="001630C7">
        <w:t>recuperação</w:t>
      </w:r>
      <w:proofErr w:type="spellEnd"/>
      <w:r w:rsidRPr="001630C7">
        <w:t xml:space="preserve"> (RTO, </w:t>
      </w:r>
      <w:proofErr w:type="spellStart"/>
      <w:r w:rsidRPr="001630C7">
        <w:t>na</w:t>
      </w:r>
      <w:proofErr w:type="spellEnd"/>
      <w:r w:rsidRPr="001630C7">
        <w:t xml:space="preserve"> sigla </w:t>
      </w:r>
      <w:proofErr w:type="spellStart"/>
      <w:r w:rsidRPr="001630C7">
        <w:t>em</w:t>
      </w:r>
      <w:proofErr w:type="spellEnd"/>
      <w:r w:rsidRPr="001630C7">
        <w:t xml:space="preserve"> </w:t>
      </w:r>
      <w:proofErr w:type="spellStart"/>
      <w:r w:rsidRPr="001630C7">
        <w:t>inglês</w:t>
      </w:r>
      <w:proofErr w:type="spellEnd"/>
      <w:r w:rsidRPr="001630C7">
        <w:t>)</w:t>
      </w:r>
      <w:r w:rsidR="001A5C2A">
        <w:t>.</w:t>
      </w:r>
    </w:p>
    <w:p w14:paraId="0FDC4932" w14:textId="30C6D16F" w:rsidR="00D805BD" w:rsidRDefault="00D805BD" w:rsidP="008E0508">
      <w:pPr>
        <w:pStyle w:val="Corpodetexto"/>
      </w:pPr>
    </w:p>
    <w:p w14:paraId="0CE6B904" w14:textId="0A547ABD" w:rsidR="001A5C2A" w:rsidRDefault="001A5C2A" w:rsidP="008E0508">
      <w:pPr>
        <w:pStyle w:val="Corpodetexto"/>
      </w:pPr>
    </w:p>
    <w:p w14:paraId="65F5658C" w14:textId="04F10889" w:rsidR="001A5C2A" w:rsidRDefault="001A5C2A" w:rsidP="00BA5C4F">
      <w:pPr>
        <w:pStyle w:val="Corpodetexto"/>
        <w:jc w:val="center"/>
      </w:pPr>
      <w:r w:rsidRPr="001A5C2A">
        <w:drawing>
          <wp:inline distT="0" distB="0" distL="0" distR="0" wp14:anchorId="2DE1116A" wp14:editId="2E65D857">
            <wp:extent cx="5523809" cy="3323809"/>
            <wp:effectExtent l="0" t="0" r="1270" b="0"/>
            <wp:docPr id="9" name="Imagem 9" descr="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m 9" descr="Tabela&#10;&#10;Descrição gerada automa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523809" cy="33238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670A9" w14:textId="7028344F" w:rsidR="001630C7" w:rsidRDefault="001630C7" w:rsidP="001630C7">
      <w:pPr>
        <w:pStyle w:val="Corpodetexto"/>
        <w:jc w:val="center"/>
      </w:pPr>
    </w:p>
    <w:p w14:paraId="0A5A16A6" w14:textId="7101F4F3" w:rsidR="001630C7" w:rsidRDefault="001630C7" w:rsidP="00EB36B2">
      <w:pPr>
        <w:pStyle w:val="Corpodetexto"/>
      </w:pPr>
    </w:p>
    <w:p w14:paraId="731F0A35" w14:textId="516BA698" w:rsidR="001630C7" w:rsidRDefault="001630C7" w:rsidP="00591F0E">
      <w:pPr>
        <w:pStyle w:val="Corpodetexto"/>
        <w:jc w:val="center"/>
      </w:pPr>
    </w:p>
    <w:p w14:paraId="1DA424CB" w14:textId="3260475D" w:rsidR="000B3FA6" w:rsidRDefault="000B3FA6" w:rsidP="00176C34">
      <w:pPr>
        <w:pStyle w:val="Corpodetexto"/>
      </w:pPr>
    </w:p>
    <w:p w14:paraId="6E6343CF" w14:textId="77777777" w:rsidR="005135D8" w:rsidRDefault="005135D8">
      <w:pPr>
        <w:rPr>
          <w:lang w:val="en-US"/>
        </w:rPr>
      </w:pPr>
      <w:r>
        <w:br w:type="page"/>
      </w:r>
    </w:p>
    <w:p w14:paraId="1EE3933C" w14:textId="47E35437" w:rsidR="00176C34" w:rsidRDefault="005135D8" w:rsidP="00176C34">
      <w:pPr>
        <w:pStyle w:val="Corpodetexto"/>
      </w:pPr>
      <w:r>
        <w:lastRenderedPageBreak/>
        <w:t xml:space="preserve">Uma </w:t>
      </w:r>
      <w:proofErr w:type="spellStart"/>
      <w:r>
        <w:t>vez</w:t>
      </w:r>
      <w:proofErr w:type="spellEnd"/>
      <w:r>
        <w:t xml:space="preserve"> </w:t>
      </w:r>
      <w:proofErr w:type="spellStart"/>
      <w:r>
        <w:t>definidas</w:t>
      </w:r>
      <w:proofErr w:type="spellEnd"/>
      <w:r>
        <w:t xml:space="preserve"> as </w:t>
      </w:r>
      <w:proofErr w:type="spellStart"/>
      <w:r>
        <w:t>metas</w:t>
      </w:r>
      <w:proofErr w:type="spellEnd"/>
      <w:r>
        <w:t xml:space="preserve"> de RPO e RTO</w:t>
      </w:r>
      <w:r w:rsidR="003114E9">
        <w:t xml:space="preserve"> é </w:t>
      </w:r>
      <w:proofErr w:type="spellStart"/>
      <w:r w:rsidR="003114E9">
        <w:t>possível</w:t>
      </w:r>
      <w:proofErr w:type="spellEnd"/>
      <w:r w:rsidR="003114E9">
        <w:t xml:space="preserve"> </w:t>
      </w:r>
      <w:proofErr w:type="spellStart"/>
      <w:r w:rsidR="003114E9">
        <w:t>arquitetar</w:t>
      </w:r>
      <w:proofErr w:type="spellEnd"/>
      <w:r w:rsidR="003114E9">
        <w:t xml:space="preserve"> com </w:t>
      </w:r>
      <w:proofErr w:type="spellStart"/>
      <w:r w:rsidR="003114E9">
        <w:t>melhor</w:t>
      </w:r>
      <w:proofErr w:type="spellEnd"/>
      <w:r w:rsidR="003114E9">
        <w:t xml:space="preserve"> </w:t>
      </w:r>
      <w:proofErr w:type="spellStart"/>
      <w:r w:rsidR="003114E9">
        <w:t>eficiência</w:t>
      </w:r>
      <w:proofErr w:type="spellEnd"/>
      <w:r w:rsidR="003114E9">
        <w:t xml:space="preserve"> o </w:t>
      </w:r>
      <w:proofErr w:type="spellStart"/>
      <w:r w:rsidR="003114E9">
        <w:t>desenho</w:t>
      </w:r>
      <w:proofErr w:type="spellEnd"/>
      <w:r w:rsidR="003114E9">
        <w:t xml:space="preserve"> de </w:t>
      </w:r>
      <w:proofErr w:type="spellStart"/>
      <w:r w:rsidR="003114E9">
        <w:t>fluxo</w:t>
      </w:r>
      <w:proofErr w:type="spellEnd"/>
      <w:r w:rsidR="003114E9">
        <w:t xml:space="preserve"> de dados, as </w:t>
      </w:r>
      <w:proofErr w:type="spellStart"/>
      <w:r w:rsidR="003114E9">
        <w:t>tecnologias</w:t>
      </w:r>
      <w:proofErr w:type="spellEnd"/>
      <w:r w:rsidR="003114E9">
        <w:t xml:space="preserve"> </w:t>
      </w:r>
      <w:proofErr w:type="spellStart"/>
      <w:r w:rsidR="003114E9">
        <w:t>utilizadas</w:t>
      </w:r>
      <w:proofErr w:type="spellEnd"/>
      <w:r w:rsidR="0044201E">
        <w:t xml:space="preserve"> e a </w:t>
      </w:r>
      <w:proofErr w:type="spellStart"/>
      <w:r w:rsidR="0044201E">
        <w:t>escolha</w:t>
      </w:r>
      <w:proofErr w:type="spellEnd"/>
      <w:r w:rsidR="0044201E">
        <w:t xml:space="preserve"> de </w:t>
      </w:r>
      <w:proofErr w:type="spellStart"/>
      <w:r w:rsidR="0044201E">
        <w:t>cada</w:t>
      </w:r>
      <w:proofErr w:type="spellEnd"/>
      <w:r w:rsidR="0044201E">
        <w:t xml:space="preserve"> </w:t>
      </w:r>
      <w:proofErr w:type="spellStart"/>
      <w:r w:rsidR="0044201E">
        <w:t>recurso</w:t>
      </w:r>
      <w:proofErr w:type="spellEnd"/>
      <w:r w:rsidR="0044201E">
        <w:t xml:space="preserve"> </w:t>
      </w:r>
      <w:proofErr w:type="spellStart"/>
      <w:r w:rsidR="0044201E">
        <w:t>utilizado</w:t>
      </w:r>
      <w:proofErr w:type="spellEnd"/>
      <w:r w:rsidR="007E5673">
        <w:t xml:space="preserve"> por </w:t>
      </w:r>
      <w:proofErr w:type="spellStart"/>
      <w:r w:rsidR="007E5673">
        <w:t>cada</w:t>
      </w:r>
      <w:proofErr w:type="spellEnd"/>
      <w:r w:rsidR="007E5673">
        <w:t xml:space="preserve"> </w:t>
      </w:r>
      <w:proofErr w:type="spellStart"/>
      <w:r w:rsidR="007E5673">
        <w:t>componente</w:t>
      </w:r>
      <w:proofErr w:type="spellEnd"/>
      <w:r w:rsidR="007E5673">
        <w:t xml:space="preserve"> da </w:t>
      </w:r>
      <w:proofErr w:type="spellStart"/>
      <w:r w:rsidR="007E5673">
        <w:t>aplicação</w:t>
      </w:r>
      <w:proofErr w:type="spellEnd"/>
      <w:r w:rsidR="007E5673">
        <w:t>.</w:t>
      </w:r>
    </w:p>
    <w:p w14:paraId="723664A5" w14:textId="6314C81B" w:rsidR="005135D8" w:rsidRDefault="005135D8" w:rsidP="00176C34">
      <w:pPr>
        <w:pStyle w:val="Corpodetexto"/>
      </w:pPr>
    </w:p>
    <w:p w14:paraId="2F4D9F8F" w14:textId="4FEEEC11" w:rsidR="002B0B0F" w:rsidRDefault="002B0B0F" w:rsidP="00176C34">
      <w:pPr>
        <w:pStyle w:val="Corpodetexto"/>
      </w:pPr>
    </w:p>
    <w:p w14:paraId="1BE32E15" w14:textId="61381DBD" w:rsidR="002B0B0F" w:rsidRDefault="002B0B0F" w:rsidP="002B0B0F">
      <w:pPr>
        <w:pStyle w:val="Corpodetexto"/>
        <w:jc w:val="center"/>
      </w:pPr>
      <w:r w:rsidRPr="002B0B0F">
        <w:drawing>
          <wp:inline distT="0" distB="0" distL="0" distR="0" wp14:anchorId="0C3BE1C8" wp14:editId="0F87B03B">
            <wp:extent cx="3654631" cy="6817438"/>
            <wp:effectExtent l="0" t="0" r="3175" b="2540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7799" cy="68233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A4DFFB" w14:textId="40D9CDDA" w:rsidR="00F527FE" w:rsidRDefault="00F527FE" w:rsidP="00F527FE">
      <w:pPr>
        <w:pStyle w:val="Corpodetexto"/>
        <w:jc w:val="center"/>
      </w:pPr>
    </w:p>
    <w:p w14:paraId="00C080A4" w14:textId="15EA36F7" w:rsidR="005135D8" w:rsidRDefault="005135D8" w:rsidP="00176C34">
      <w:pPr>
        <w:pStyle w:val="Corpodetexto"/>
      </w:pPr>
    </w:p>
    <w:p w14:paraId="1B9424B7" w14:textId="680A3A70" w:rsidR="00176C34" w:rsidRPr="00BA4ED7" w:rsidRDefault="00FD0F03" w:rsidP="00BA5C4F">
      <w:pPr>
        <w:pStyle w:val="Corpodetexto"/>
        <w:rPr>
          <w:b/>
          <w:bCs/>
        </w:rPr>
      </w:pPr>
      <w:r w:rsidRPr="00BA4ED7">
        <w:rPr>
          <w:b/>
          <w:bCs/>
        </w:rPr>
        <w:lastRenderedPageBreak/>
        <w:t xml:space="preserve">Fora do </w:t>
      </w:r>
      <w:proofErr w:type="spellStart"/>
      <w:r w:rsidRPr="00BA4ED7">
        <w:rPr>
          <w:b/>
          <w:bCs/>
        </w:rPr>
        <w:t>escopo</w:t>
      </w:r>
      <w:proofErr w:type="spellEnd"/>
      <w:r w:rsidRPr="00BA4ED7">
        <w:rPr>
          <w:b/>
          <w:bCs/>
        </w:rPr>
        <w:t>:</w:t>
      </w:r>
    </w:p>
    <w:p w14:paraId="6B70C78E" w14:textId="77777777" w:rsidR="00BA4ED7" w:rsidRDefault="00BA4ED7" w:rsidP="00BA5C4F">
      <w:pPr>
        <w:pStyle w:val="Corpodetexto"/>
      </w:pPr>
    </w:p>
    <w:p w14:paraId="1E842EEA" w14:textId="16927D88" w:rsidR="00FA5F8B" w:rsidRDefault="00BA4ED7" w:rsidP="00BA5C4F">
      <w:pPr>
        <w:pStyle w:val="Corpodetexto"/>
      </w:pPr>
      <w:proofErr w:type="spellStart"/>
      <w:r>
        <w:t>Alguns</w:t>
      </w:r>
      <w:proofErr w:type="spellEnd"/>
      <w:r>
        <w:t xml:space="preserve"> incidents de TI </w:t>
      </w:r>
      <w:r w:rsidR="005A773F">
        <w:t xml:space="preserve">que </w:t>
      </w:r>
      <w:proofErr w:type="spellStart"/>
      <w:r w:rsidR="00B81354">
        <w:t>ocasionam</w:t>
      </w:r>
      <w:proofErr w:type="spellEnd"/>
      <w:r>
        <w:t xml:space="preserve"> a </w:t>
      </w:r>
      <w:proofErr w:type="spellStart"/>
      <w:r w:rsidR="00FA5F8B">
        <w:t>c</w:t>
      </w:r>
      <w:r w:rsidR="00FD0F03">
        <w:t>onstatação</w:t>
      </w:r>
      <w:proofErr w:type="spellEnd"/>
      <w:r w:rsidR="00FD0F03">
        <w:t xml:space="preserve"> de</w:t>
      </w:r>
      <w:r w:rsidR="00207726">
        <w:t xml:space="preserve"> </w:t>
      </w:r>
      <w:r w:rsidR="00FD0F03">
        <w:t xml:space="preserve">dados </w:t>
      </w:r>
      <w:proofErr w:type="spellStart"/>
      <w:r w:rsidR="00FD0F03">
        <w:t>corrompidos</w:t>
      </w:r>
      <w:proofErr w:type="spellEnd"/>
      <w:r w:rsidR="00207726">
        <w:t xml:space="preserve"> </w:t>
      </w:r>
      <w:proofErr w:type="spellStart"/>
      <w:r w:rsidR="00207726">
        <w:t>ou</w:t>
      </w:r>
      <w:proofErr w:type="spellEnd"/>
      <w:r w:rsidR="00207726">
        <w:t xml:space="preserve"> </w:t>
      </w:r>
      <w:proofErr w:type="spellStart"/>
      <w:r w:rsidR="00207726">
        <w:t>inconsistentes</w:t>
      </w:r>
      <w:proofErr w:type="spellEnd"/>
      <w:r w:rsidR="00207726">
        <w:t>.</w:t>
      </w:r>
      <w:r w:rsidR="00320545">
        <w:t xml:space="preserve"> Este </w:t>
      </w:r>
      <w:proofErr w:type="spellStart"/>
      <w:r w:rsidR="00320545">
        <w:t>tipos</w:t>
      </w:r>
      <w:proofErr w:type="spellEnd"/>
      <w:r w:rsidR="00320545">
        <w:t xml:space="preserve"> de </w:t>
      </w:r>
      <w:proofErr w:type="spellStart"/>
      <w:r w:rsidR="00320545">
        <w:t>eventos</w:t>
      </w:r>
      <w:proofErr w:type="spellEnd"/>
      <w:r w:rsidR="00320545">
        <w:t xml:space="preserve"> por </w:t>
      </w:r>
      <w:proofErr w:type="spellStart"/>
      <w:r w:rsidR="00320545">
        <w:t>ocorrer</w:t>
      </w:r>
      <w:proofErr w:type="spellEnd"/>
      <w:r w:rsidR="00320545">
        <w:t xml:space="preserve"> por </w:t>
      </w:r>
      <w:proofErr w:type="spellStart"/>
      <w:r w:rsidR="00320545">
        <w:t>conta</w:t>
      </w:r>
      <w:proofErr w:type="spellEnd"/>
      <w:r w:rsidR="00320545">
        <w:t xml:space="preserve"> dos </w:t>
      </w:r>
      <w:proofErr w:type="spellStart"/>
      <w:r w:rsidR="00320545">
        <w:t>fatores</w:t>
      </w:r>
      <w:proofErr w:type="spellEnd"/>
      <w:r w:rsidR="00320545">
        <w:t xml:space="preserve"> a </w:t>
      </w:r>
      <w:proofErr w:type="spellStart"/>
      <w:r w:rsidR="00320545">
        <w:t>seguir</w:t>
      </w:r>
      <w:proofErr w:type="spellEnd"/>
      <w:r w:rsidR="00602498">
        <w:t>:</w:t>
      </w:r>
    </w:p>
    <w:p w14:paraId="616701D3" w14:textId="77777777" w:rsidR="00602498" w:rsidRDefault="00602498" w:rsidP="00BA5C4F">
      <w:pPr>
        <w:pStyle w:val="Corpodetexto"/>
      </w:pPr>
    </w:p>
    <w:p w14:paraId="45EC7BD5" w14:textId="7A0AC83B" w:rsidR="00FD0F03" w:rsidRDefault="00FD0F03" w:rsidP="00602498">
      <w:pPr>
        <w:pStyle w:val="Corpodetexto"/>
        <w:numPr>
          <w:ilvl w:val="0"/>
          <w:numId w:val="9"/>
        </w:numPr>
      </w:pPr>
      <w:r>
        <w:t xml:space="preserve">A </w:t>
      </w:r>
      <w:proofErr w:type="spellStart"/>
      <w:r>
        <w:t>hipotese</w:t>
      </w:r>
      <w:proofErr w:type="spellEnd"/>
      <w:r>
        <w:t xml:space="preserve"> </w:t>
      </w:r>
      <w:r w:rsidR="008B4B8D">
        <w:t xml:space="preserve">da </w:t>
      </w:r>
      <w:proofErr w:type="spellStart"/>
      <w:r w:rsidR="008B4B8D">
        <w:t>provedora</w:t>
      </w:r>
      <w:proofErr w:type="spellEnd"/>
      <w:r w:rsidR="008B4B8D">
        <w:t xml:space="preserve"> de </w:t>
      </w:r>
      <w:proofErr w:type="spellStart"/>
      <w:r w:rsidR="008B4B8D">
        <w:t>nuvem</w:t>
      </w:r>
      <w:proofErr w:type="spellEnd"/>
      <w:r w:rsidR="008B4B8D">
        <w:t xml:space="preserve"> (AWS) </w:t>
      </w:r>
      <w:proofErr w:type="spellStart"/>
      <w:r w:rsidR="00CB097B">
        <w:t>incorrer</w:t>
      </w:r>
      <w:proofErr w:type="spellEnd"/>
      <w:r w:rsidR="00CB097B">
        <w:t xml:space="preserve"> de </w:t>
      </w:r>
      <w:proofErr w:type="spellStart"/>
      <w:r w:rsidR="00CB097B">
        <w:t>falhas</w:t>
      </w:r>
      <w:proofErr w:type="spellEnd"/>
      <w:r w:rsidR="00CB097B">
        <w:t xml:space="preserve"> </w:t>
      </w:r>
      <w:proofErr w:type="spellStart"/>
      <w:r w:rsidR="00CB097B">
        <w:t>operacionais</w:t>
      </w:r>
      <w:proofErr w:type="spellEnd"/>
      <w:r w:rsidR="00CB097B">
        <w:t xml:space="preserve"> </w:t>
      </w:r>
      <w:proofErr w:type="spellStart"/>
      <w:r w:rsidR="000B267B">
        <w:t>não</w:t>
      </w:r>
      <w:proofErr w:type="spellEnd"/>
      <w:r w:rsidR="000B267B">
        <w:t xml:space="preserve"> </w:t>
      </w:r>
      <w:proofErr w:type="spellStart"/>
      <w:r w:rsidR="000B267B">
        <w:t>previstos</w:t>
      </w:r>
      <w:proofErr w:type="spellEnd"/>
      <w:r w:rsidR="000B267B">
        <w:t xml:space="preserve"> </w:t>
      </w:r>
      <w:proofErr w:type="spellStart"/>
      <w:r w:rsidR="00A31E4B">
        <w:t>em</w:t>
      </w:r>
      <w:proofErr w:type="spellEnd"/>
      <w:r w:rsidR="00A31E4B">
        <w:t xml:space="preserve"> </w:t>
      </w:r>
      <w:proofErr w:type="spellStart"/>
      <w:r w:rsidR="00A31E4B">
        <w:t>termos</w:t>
      </w:r>
      <w:proofErr w:type="spellEnd"/>
      <w:r w:rsidR="00A31E4B">
        <w:t xml:space="preserve"> e SLAs,</w:t>
      </w:r>
      <w:r w:rsidR="00A37BF2">
        <w:t xml:space="preserve"> </w:t>
      </w:r>
      <w:proofErr w:type="spellStart"/>
      <w:r w:rsidR="00A37BF2">
        <w:t>precisa</w:t>
      </w:r>
      <w:proofErr w:type="spellEnd"/>
      <w:r w:rsidR="00A37BF2">
        <w:t xml:space="preserve"> ser </w:t>
      </w:r>
      <w:proofErr w:type="spellStart"/>
      <w:r w:rsidR="00A37BF2">
        <w:t>levada</w:t>
      </w:r>
      <w:proofErr w:type="spellEnd"/>
      <w:r w:rsidR="00A37BF2">
        <w:t xml:space="preserve"> </w:t>
      </w:r>
      <w:proofErr w:type="spellStart"/>
      <w:r w:rsidR="00A37BF2">
        <w:t>em</w:t>
      </w:r>
      <w:proofErr w:type="spellEnd"/>
      <w:r w:rsidR="00A37BF2">
        <w:t xml:space="preserve"> </w:t>
      </w:r>
      <w:proofErr w:type="spellStart"/>
      <w:r w:rsidR="00A37BF2">
        <w:t>consideração</w:t>
      </w:r>
      <w:proofErr w:type="spellEnd"/>
      <w:r w:rsidR="00A37BF2">
        <w:t>.</w:t>
      </w:r>
    </w:p>
    <w:p w14:paraId="75613353" w14:textId="77777777" w:rsidR="00A31E4B" w:rsidRDefault="00A31E4B" w:rsidP="00602498">
      <w:pPr>
        <w:pStyle w:val="Corpodetexto"/>
        <w:numPr>
          <w:ilvl w:val="0"/>
          <w:numId w:val="9"/>
        </w:numPr>
      </w:pPr>
    </w:p>
    <w:p w14:paraId="4D9A056E" w14:textId="28CF3916" w:rsidR="00B50064" w:rsidRDefault="00B50064" w:rsidP="00BA5C4F">
      <w:pPr>
        <w:pStyle w:val="Corpodetexto"/>
      </w:pPr>
    </w:p>
    <w:p w14:paraId="30CDB897" w14:textId="25B1C293" w:rsidR="00B50064" w:rsidRDefault="00B50064" w:rsidP="00BA5C4F">
      <w:pPr>
        <w:pStyle w:val="Corpodetexto"/>
      </w:pPr>
      <w:proofErr w:type="spellStart"/>
      <w:r>
        <w:t>Deve</w:t>
      </w:r>
      <w:proofErr w:type="spellEnd"/>
      <w:r>
        <w:t xml:space="preserve"> ser </w:t>
      </w:r>
      <w:proofErr w:type="spellStart"/>
      <w:r>
        <w:t>tratados</w:t>
      </w:r>
      <w:proofErr w:type="spellEnd"/>
      <w:r>
        <w:t xml:space="preserve"> no </w:t>
      </w:r>
      <w:proofErr w:type="spellStart"/>
      <w:r>
        <w:t>ambito</w:t>
      </w:r>
      <w:proofErr w:type="spellEnd"/>
      <w:r>
        <w:t xml:space="preserve"> de </w:t>
      </w:r>
      <w:proofErr w:type="spellStart"/>
      <w:r w:rsidR="003D61B7">
        <w:t>segurança</w:t>
      </w:r>
      <w:proofErr w:type="spellEnd"/>
      <w:r w:rsidR="003D61B7">
        <w:t xml:space="preserve"> e </w:t>
      </w:r>
      <w:proofErr w:type="spellStart"/>
      <w:r w:rsidR="003D61B7">
        <w:t>integridade</w:t>
      </w:r>
      <w:proofErr w:type="spellEnd"/>
      <w:r w:rsidR="003D61B7">
        <w:t xml:space="preserve"> de dados. E o </w:t>
      </w:r>
      <w:proofErr w:type="spellStart"/>
      <w:r w:rsidR="003D61B7">
        <w:t>processo</w:t>
      </w:r>
      <w:proofErr w:type="spellEnd"/>
      <w:r w:rsidR="003D61B7">
        <w:t xml:space="preserve"> de </w:t>
      </w:r>
      <w:proofErr w:type="spellStart"/>
      <w:r w:rsidR="003D61B7">
        <w:t>recuperação</w:t>
      </w:r>
      <w:proofErr w:type="spellEnd"/>
      <w:r w:rsidR="003D61B7">
        <w:t xml:space="preserve"> </w:t>
      </w:r>
      <w:proofErr w:type="spellStart"/>
      <w:r w:rsidR="003D61B7">
        <w:t>ocorre</w:t>
      </w:r>
      <w:proofErr w:type="spellEnd"/>
      <w:r w:rsidR="003D61B7">
        <w:t xml:space="preserve"> </w:t>
      </w:r>
      <w:proofErr w:type="spellStart"/>
      <w:r w:rsidR="003D61B7">
        <w:t>através</w:t>
      </w:r>
      <w:proofErr w:type="spellEnd"/>
      <w:r w:rsidR="003D61B7">
        <w:t xml:space="preserve"> de </w:t>
      </w:r>
      <w:proofErr w:type="spellStart"/>
      <w:r w:rsidR="003D61B7">
        <w:t>processos</w:t>
      </w:r>
      <w:proofErr w:type="spellEnd"/>
      <w:r w:rsidR="003D61B7">
        <w:t xml:space="preserve"> </w:t>
      </w:r>
      <w:proofErr w:type="spellStart"/>
      <w:r w:rsidR="003D61B7">
        <w:t>tradicionais</w:t>
      </w:r>
      <w:proofErr w:type="spellEnd"/>
      <w:r w:rsidR="003D61B7">
        <w:t xml:space="preserve"> de </w:t>
      </w:r>
      <w:r w:rsidR="00BC68C3">
        <w:t xml:space="preserve">Backup/Restore e </w:t>
      </w:r>
      <w:proofErr w:type="spellStart"/>
      <w:r w:rsidR="00BC68C3">
        <w:t>não</w:t>
      </w:r>
      <w:proofErr w:type="spellEnd"/>
      <w:r w:rsidR="00BC68C3">
        <w:t xml:space="preserve"> é </w:t>
      </w:r>
      <w:proofErr w:type="spellStart"/>
      <w:r w:rsidR="00BC68C3">
        <w:t>esta</w:t>
      </w:r>
      <w:proofErr w:type="spellEnd"/>
      <w:r w:rsidR="00BC68C3">
        <w:t xml:space="preserve"> </w:t>
      </w:r>
      <w:proofErr w:type="spellStart"/>
      <w:r w:rsidR="00A37BF2">
        <w:t>neste</w:t>
      </w:r>
      <w:proofErr w:type="spellEnd"/>
      <w:r w:rsidR="00A37BF2">
        <w:t xml:space="preserve"> document de </w:t>
      </w:r>
      <w:r w:rsidR="00BC68C3">
        <w:t xml:space="preserve">meta de </w:t>
      </w:r>
      <w:proofErr w:type="spellStart"/>
      <w:r w:rsidR="00BC68C3">
        <w:t>recuperação</w:t>
      </w:r>
      <w:proofErr w:type="spellEnd"/>
      <w:r w:rsidR="00BC68C3">
        <w:t xml:space="preserve"> de </w:t>
      </w:r>
      <w:proofErr w:type="spellStart"/>
      <w:r w:rsidR="00BA4ED7">
        <w:t>desastre</w:t>
      </w:r>
      <w:proofErr w:type="spellEnd"/>
      <w:r w:rsidR="00BA4ED7">
        <w:t>.</w:t>
      </w:r>
    </w:p>
    <w:p w14:paraId="4E04E67F" w14:textId="2D0B7419" w:rsidR="001630C7" w:rsidRDefault="001630C7" w:rsidP="00EB36B2">
      <w:pPr>
        <w:pStyle w:val="Corpodetexto"/>
      </w:pPr>
    </w:p>
    <w:p w14:paraId="02A58DB7" w14:textId="0D24AF2B" w:rsidR="00176C34" w:rsidRDefault="00176C34" w:rsidP="00176C34">
      <w:pPr>
        <w:pStyle w:val="Ttulo1"/>
      </w:pPr>
      <w:bookmarkStart w:id="9" w:name="_Toc104280991"/>
      <w:r>
        <w:lastRenderedPageBreak/>
        <w:t>Arquitetura do ambiente DR</w:t>
      </w:r>
      <w:bookmarkEnd w:id="9"/>
    </w:p>
    <w:p w14:paraId="243A6519" w14:textId="6EACD04D" w:rsidR="00176C34" w:rsidRDefault="00176C34" w:rsidP="00176C34">
      <w:pPr>
        <w:pStyle w:val="Corpodetexto"/>
      </w:pPr>
    </w:p>
    <w:p w14:paraId="7052FFCD" w14:textId="43AB4D35" w:rsidR="00176C34" w:rsidRDefault="00176C34" w:rsidP="00176C34">
      <w:pPr>
        <w:rPr>
          <w:color w:val="FF0000"/>
        </w:rPr>
      </w:pPr>
      <w:r>
        <w:t xml:space="preserve">Um bom plano de </w:t>
      </w:r>
      <w:r w:rsidRPr="00176C34">
        <w:rPr>
          <w:color w:val="FF0000"/>
        </w:rPr>
        <w:t xml:space="preserve">recuperação pode garantir </w:t>
      </w:r>
    </w:p>
    <w:p w14:paraId="1DBDC093" w14:textId="13918479" w:rsidR="00176C34" w:rsidRDefault="00176C34" w:rsidP="00176C34">
      <w:pPr>
        <w:rPr>
          <w:color w:val="FF0000"/>
        </w:rPr>
      </w:pPr>
    </w:p>
    <w:p w14:paraId="5093CADB" w14:textId="77777777" w:rsidR="00176C34" w:rsidRDefault="00176C34" w:rsidP="00176C34">
      <w:pPr>
        <w:rPr>
          <w:color w:val="FF0000"/>
        </w:rPr>
      </w:pPr>
    </w:p>
    <w:p w14:paraId="59869518" w14:textId="3E99DE80" w:rsidR="001630C7" w:rsidRDefault="00176C34" w:rsidP="00176C34">
      <w:pPr>
        <w:rPr>
          <w:lang w:val="en-US"/>
        </w:rPr>
      </w:pPr>
      <w:r w:rsidRPr="00176C34">
        <w:rPr>
          <w:noProof/>
        </w:rPr>
        <w:drawing>
          <wp:anchor distT="0" distB="0" distL="114300" distR="114300" simplePos="0" relativeHeight="251740160" behindDoc="0" locked="0" layoutInCell="1" allowOverlap="1" wp14:anchorId="563AE8B4" wp14:editId="0D02E8D8">
            <wp:simplePos x="0" y="0"/>
            <wp:positionH relativeFrom="page">
              <wp:posOffset>114300</wp:posOffset>
            </wp:positionH>
            <wp:positionV relativeFrom="paragraph">
              <wp:posOffset>233680</wp:posOffset>
            </wp:positionV>
            <wp:extent cx="7268443" cy="5410200"/>
            <wp:effectExtent l="0" t="0" r="8890" b="0"/>
            <wp:wrapNone/>
            <wp:docPr id="8" name="Imagem 8" descr="Diagrama, Tabela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Diagrama, Tabela&#10;&#10;Descrição gerada automaticamente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270570" cy="5411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630C7">
        <w:br w:type="page"/>
      </w:r>
    </w:p>
    <w:p w14:paraId="5B141743" w14:textId="56DB37BD" w:rsidR="001630C7" w:rsidRDefault="001630C7" w:rsidP="00EB36B2">
      <w:pPr>
        <w:pStyle w:val="Corpodetexto"/>
      </w:pPr>
    </w:p>
    <w:p w14:paraId="32F628ED" w14:textId="77777777" w:rsidR="001630C7" w:rsidRDefault="001630C7" w:rsidP="00EB36B2">
      <w:pPr>
        <w:pStyle w:val="Corpodetexto"/>
      </w:pPr>
    </w:p>
    <w:p w14:paraId="35193C77" w14:textId="77777777" w:rsidR="001630C7" w:rsidRDefault="001630C7" w:rsidP="00EB36B2">
      <w:pPr>
        <w:pStyle w:val="Corpodetexto"/>
      </w:pPr>
    </w:p>
    <w:p w14:paraId="5CD26138" w14:textId="5795D69F" w:rsidR="00EB36B2" w:rsidRDefault="00EB36B2" w:rsidP="00EB36B2">
      <w:pPr>
        <w:pStyle w:val="Ttulo2"/>
        <w:tabs>
          <w:tab w:val="clear" w:pos="1750"/>
        </w:tabs>
        <w:ind w:left="993" w:hanging="993"/>
      </w:pPr>
      <w:bookmarkStart w:id="10" w:name="_Toc104280992"/>
      <w:r>
        <w:t>Componentes do ambiente</w:t>
      </w:r>
      <w:bookmarkEnd w:id="10"/>
    </w:p>
    <w:p w14:paraId="0DE896E9" w14:textId="5B212705" w:rsidR="00EB36B2" w:rsidRDefault="00EB36B2" w:rsidP="00EB36B2">
      <w:pPr>
        <w:pStyle w:val="Ttulo3"/>
      </w:pPr>
      <w:bookmarkStart w:id="11" w:name="_Toc104280993"/>
      <w:r>
        <w:t>Rede</w:t>
      </w:r>
      <w:bookmarkEnd w:id="11"/>
    </w:p>
    <w:p w14:paraId="4F333387" w14:textId="77777777" w:rsidR="00EB36B2" w:rsidRDefault="00EB36B2" w:rsidP="00EB36B2">
      <w:pPr>
        <w:pStyle w:val="Corpodetexto"/>
      </w:pPr>
    </w:p>
    <w:p w14:paraId="230A1263" w14:textId="73496DD1" w:rsidR="00EB36B2" w:rsidRDefault="00EB36B2" w:rsidP="00EB36B2">
      <w:pPr>
        <w:pStyle w:val="Corpodetexto"/>
      </w:pPr>
      <w:proofErr w:type="spellStart"/>
      <w:r>
        <w:t>Os</w:t>
      </w:r>
      <w:proofErr w:type="spellEnd"/>
      <w:r>
        <w:t xml:space="preserve"> </w:t>
      </w:r>
      <w:proofErr w:type="spellStart"/>
      <w:r>
        <w:t>componentes</w:t>
      </w:r>
      <w:proofErr w:type="spellEnd"/>
      <w:r>
        <w:t xml:space="preserve"> de rede </w:t>
      </w:r>
      <w:proofErr w:type="spellStart"/>
      <w:r>
        <w:t>são</w:t>
      </w:r>
      <w:proofErr w:type="spellEnd"/>
      <w:r>
        <w:t xml:space="preserve"> </w:t>
      </w:r>
      <w:proofErr w:type="spellStart"/>
      <w:r>
        <w:t>formados</w:t>
      </w:r>
      <w:proofErr w:type="spellEnd"/>
      <w:r>
        <w:t xml:space="preserve"> </w:t>
      </w:r>
      <w:proofErr w:type="spellStart"/>
      <w:r>
        <w:t>pelos</w:t>
      </w:r>
      <w:proofErr w:type="spellEnd"/>
      <w:r>
        <w:t xml:space="preserve"> </w:t>
      </w:r>
      <w:proofErr w:type="spellStart"/>
      <w:r>
        <w:t>seguintes</w:t>
      </w:r>
      <w:proofErr w:type="spellEnd"/>
      <w:r>
        <w:t xml:space="preserve"> </w:t>
      </w:r>
      <w:proofErr w:type="spellStart"/>
      <w:r>
        <w:t>itens</w:t>
      </w:r>
      <w:proofErr w:type="spellEnd"/>
      <w:r>
        <w:t>: Route 53, CDN, Load Balancers, WAF, VPC, sub-redes, IGW, NAT Gateways, Transit Gateways, Direct Connect</w:t>
      </w:r>
    </w:p>
    <w:p w14:paraId="5470359B" w14:textId="77777777" w:rsidR="00EB36B2" w:rsidRDefault="00EB36B2" w:rsidP="00EB36B2">
      <w:pPr>
        <w:pStyle w:val="Corpodetexto"/>
      </w:pPr>
    </w:p>
    <w:p w14:paraId="6FC56CBF" w14:textId="77777777" w:rsidR="00EB36B2" w:rsidRDefault="00EB36B2" w:rsidP="00EB36B2">
      <w:pPr>
        <w:pStyle w:val="Corpodetexto"/>
      </w:pPr>
    </w:p>
    <w:p w14:paraId="03E9DBBE" w14:textId="6136C4E8" w:rsidR="00EB36B2" w:rsidRDefault="00EB36B2" w:rsidP="00EB36B2">
      <w:pPr>
        <w:pStyle w:val="Ttulo3"/>
        <w:tabs>
          <w:tab w:val="clear" w:pos="1080"/>
          <w:tab w:val="num" w:pos="720"/>
        </w:tabs>
        <w:ind w:left="720"/>
      </w:pPr>
      <w:bookmarkStart w:id="12" w:name="_Toc104280994"/>
      <w:r>
        <w:t xml:space="preserve">Cluster de containers </w:t>
      </w:r>
      <w:proofErr w:type="spellStart"/>
      <w:r>
        <w:t>Kubernetes</w:t>
      </w:r>
      <w:bookmarkEnd w:id="12"/>
      <w:proofErr w:type="spellEnd"/>
    </w:p>
    <w:p w14:paraId="7C265D45" w14:textId="77777777" w:rsidR="00EB36B2" w:rsidRDefault="00EB36B2" w:rsidP="00EB36B2">
      <w:pPr>
        <w:pStyle w:val="Recuonormal"/>
        <w:jc w:val="both"/>
      </w:pPr>
    </w:p>
    <w:p w14:paraId="17BCDA67" w14:textId="15C1A8B5" w:rsid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1F129A1B" w14:textId="77777777" w:rsidR="00EB36B2" w:rsidRPr="00EB36B2" w:rsidRDefault="00EB36B2" w:rsidP="00EB36B2">
      <w:pPr>
        <w:pStyle w:val="Recuonormal"/>
        <w:jc w:val="both"/>
      </w:pPr>
    </w:p>
    <w:p w14:paraId="3D9FC158" w14:textId="73AA35CC" w:rsidR="00EB36B2" w:rsidRDefault="00EB36B2" w:rsidP="00EB36B2">
      <w:pPr>
        <w:pStyle w:val="Ttulo3"/>
        <w:tabs>
          <w:tab w:val="clear" w:pos="1080"/>
          <w:tab w:val="num" w:pos="720"/>
        </w:tabs>
        <w:ind w:left="720"/>
      </w:pPr>
      <w:bookmarkStart w:id="13" w:name="_Toc104280995"/>
      <w:r>
        <w:t>Cluster de containers AWS ECS</w:t>
      </w:r>
      <w:bookmarkEnd w:id="13"/>
    </w:p>
    <w:p w14:paraId="493069E1" w14:textId="77777777" w:rsid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76B3EE15" w14:textId="6FC18833" w:rsidR="00EB36B2" w:rsidRDefault="00EB36B2" w:rsidP="00EB36B2">
      <w:pPr>
        <w:pStyle w:val="Corpodetexto"/>
      </w:pPr>
    </w:p>
    <w:p w14:paraId="6E92EE02" w14:textId="77777777" w:rsidR="00EB36B2" w:rsidRDefault="00EB36B2" w:rsidP="00EB36B2">
      <w:pPr>
        <w:pStyle w:val="Corpodetexto"/>
      </w:pPr>
    </w:p>
    <w:p w14:paraId="34C92516" w14:textId="43799175" w:rsidR="00EB36B2" w:rsidRDefault="00EB36B2" w:rsidP="00EB36B2">
      <w:pPr>
        <w:pStyle w:val="Ttulo3"/>
        <w:tabs>
          <w:tab w:val="clear" w:pos="1080"/>
          <w:tab w:val="num" w:pos="720"/>
        </w:tabs>
        <w:ind w:left="720"/>
      </w:pPr>
      <w:bookmarkStart w:id="14" w:name="_Toc104280996"/>
      <w:r>
        <w:t xml:space="preserve">Servidores EC2 (Aplicação </w:t>
      </w:r>
      <w:proofErr w:type="spellStart"/>
      <w:r>
        <w:t>Stateless</w:t>
      </w:r>
      <w:proofErr w:type="spellEnd"/>
      <w:r>
        <w:t>)</w:t>
      </w:r>
      <w:bookmarkEnd w:id="14"/>
    </w:p>
    <w:p w14:paraId="3FEDB8B1" w14:textId="77777777" w:rsid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7118120E" w14:textId="77777777" w:rsidR="00EB36B2" w:rsidRDefault="00EB36B2" w:rsidP="00EB36B2">
      <w:pPr>
        <w:pStyle w:val="Corpodetexto"/>
      </w:pPr>
    </w:p>
    <w:p w14:paraId="23A087D9" w14:textId="14761CAA" w:rsidR="00EB36B2" w:rsidRDefault="00EB36B2" w:rsidP="00EB36B2">
      <w:pPr>
        <w:pStyle w:val="Ttulo3"/>
        <w:tabs>
          <w:tab w:val="clear" w:pos="1080"/>
          <w:tab w:val="num" w:pos="720"/>
        </w:tabs>
        <w:ind w:left="720"/>
      </w:pPr>
      <w:bookmarkStart w:id="15" w:name="_Toc104280997"/>
      <w:r>
        <w:t xml:space="preserve">Servidores EC2 (Aplicação </w:t>
      </w:r>
      <w:proofErr w:type="spellStart"/>
      <w:r>
        <w:t>Statefull</w:t>
      </w:r>
      <w:proofErr w:type="spellEnd"/>
      <w:r>
        <w:t>)</w:t>
      </w:r>
      <w:bookmarkEnd w:id="15"/>
    </w:p>
    <w:p w14:paraId="5D1726E6" w14:textId="77777777" w:rsid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4D0358E5" w14:textId="77777777" w:rsidR="00EB36B2" w:rsidRDefault="00EB36B2" w:rsidP="00EB36B2">
      <w:pPr>
        <w:pStyle w:val="Corpodetexto"/>
      </w:pPr>
    </w:p>
    <w:p w14:paraId="608854EA" w14:textId="4079D44F" w:rsidR="00EB36B2" w:rsidRDefault="00EB36B2" w:rsidP="00EB36B2">
      <w:pPr>
        <w:pStyle w:val="Ttulo3"/>
        <w:tabs>
          <w:tab w:val="clear" w:pos="1080"/>
          <w:tab w:val="num" w:pos="720"/>
        </w:tabs>
        <w:ind w:left="720"/>
      </w:pPr>
      <w:bookmarkStart w:id="16" w:name="_Toc104280998"/>
      <w:r>
        <w:t xml:space="preserve">Cluster </w:t>
      </w:r>
      <w:proofErr w:type="spellStart"/>
      <w:r>
        <w:t>RabbitMQ</w:t>
      </w:r>
      <w:bookmarkEnd w:id="16"/>
      <w:proofErr w:type="spellEnd"/>
    </w:p>
    <w:p w14:paraId="43F83667" w14:textId="77777777" w:rsid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4C9B5CCB" w14:textId="14797B12" w:rsidR="00EB36B2" w:rsidRDefault="00EB36B2" w:rsidP="00EB36B2">
      <w:pPr>
        <w:pStyle w:val="Corpodetexto"/>
      </w:pPr>
    </w:p>
    <w:p w14:paraId="692E80FA" w14:textId="439F14C1" w:rsidR="00EB36B2" w:rsidRDefault="00EB36B2" w:rsidP="00176C34">
      <w:pPr>
        <w:pStyle w:val="Ttulo3"/>
      </w:pPr>
      <w:bookmarkStart w:id="17" w:name="_Toc104280999"/>
      <w:r>
        <w:t>Filas AWS SQS</w:t>
      </w:r>
      <w:bookmarkEnd w:id="17"/>
    </w:p>
    <w:p w14:paraId="72244440" w14:textId="77777777" w:rsidR="00EB36B2" w:rsidRDefault="00EB36B2" w:rsidP="00EB36B2">
      <w:pPr>
        <w:pStyle w:val="Recuonormal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42DA1687" w14:textId="77777777" w:rsidR="00EB36B2" w:rsidRDefault="00EB36B2" w:rsidP="00EB36B2">
      <w:pPr>
        <w:pStyle w:val="Corpodetexto"/>
      </w:pPr>
    </w:p>
    <w:p w14:paraId="3816ED35" w14:textId="1EC09219" w:rsidR="00EB36B2" w:rsidRDefault="00EB36B2" w:rsidP="00176C34">
      <w:pPr>
        <w:pStyle w:val="Ttulo3"/>
      </w:pPr>
      <w:bookmarkStart w:id="18" w:name="_Toc104281000"/>
      <w:r>
        <w:lastRenderedPageBreak/>
        <w:t>Banco de dados MySQL</w:t>
      </w:r>
      <w:bookmarkEnd w:id="18"/>
    </w:p>
    <w:p w14:paraId="46796EE2" w14:textId="77777777" w:rsid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1332CBC9" w14:textId="4E1C2B7E" w:rsidR="00EB36B2" w:rsidRDefault="00EB36B2" w:rsidP="00EB36B2">
      <w:pPr>
        <w:pStyle w:val="Corpodetexto"/>
      </w:pPr>
    </w:p>
    <w:p w14:paraId="29BD4D21" w14:textId="77777777" w:rsidR="00EB36B2" w:rsidRDefault="00EB36B2" w:rsidP="00EB36B2">
      <w:pPr>
        <w:pStyle w:val="Corpodetexto"/>
      </w:pPr>
    </w:p>
    <w:p w14:paraId="6296E3CB" w14:textId="4F69442B" w:rsidR="00EB36B2" w:rsidRDefault="00EB36B2" w:rsidP="00176C34">
      <w:pPr>
        <w:pStyle w:val="Ttulo3"/>
      </w:pPr>
      <w:bookmarkStart w:id="19" w:name="_Toc104281001"/>
      <w:r>
        <w:t xml:space="preserve">Banco de dados </w:t>
      </w:r>
      <w:proofErr w:type="spellStart"/>
      <w:r>
        <w:t>Postgre</w:t>
      </w:r>
      <w:bookmarkEnd w:id="19"/>
      <w:proofErr w:type="spellEnd"/>
    </w:p>
    <w:p w14:paraId="165405C4" w14:textId="77777777" w:rsidR="00EB36B2" w:rsidRDefault="00EB36B2" w:rsidP="00EB36B2">
      <w:pPr>
        <w:pStyle w:val="Recuonormal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0A0726D4" w14:textId="77777777" w:rsidR="00EB36B2" w:rsidRDefault="00EB36B2" w:rsidP="00EB36B2">
      <w:pPr>
        <w:pStyle w:val="Corpodetexto"/>
      </w:pPr>
    </w:p>
    <w:p w14:paraId="51ADBEE8" w14:textId="2E4CFBBB" w:rsidR="00EB36B2" w:rsidRDefault="00EB36B2" w:rsidP="00176C34">
      <w:pPr>
        <w:pStyle w:val="Ttulo3"/>
      </w:pPr>
      <w:bookmarkStart w:id="20" w:name="_Toc104281002"/>
      <w:r>
        <w:t>Banco de dados SQL Server</w:t>
      </w:r>
      <w:bookmarkEnd w:id="20"/>
    </w:p>
    <w:p w14:paraId="2D86AECC" w14:textId="77777777" w:rsidR="00EB36B2" w:rsidRDefault="00EB36B2" w:rsidP="00EB36B2">
      <w:pPr>
        <w:pStyle w:val="Recuonormal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0A530755" w14:textId="77777777" w:rsidR="00EB36B2" w:rsidRDefault="00EB36B2" w:rsidP="00EB36B2">
      <w:pPr>
        <w:pStyle w:val="Corpodetexto"/>
      </w:pPr>
    </w:p>
    <w:p w14:paraId="1181B428" w14:textId="3A36BC03" w:rsidR="00EB36B2" w:rsidRDefault="00EB36B2" w:rsidP="00176C34">
      <w:pPr>
        <w:pStyle w:val="Ttulo3"/>
      </w:pPr>
      <w:bookmarkStart w:id="21" w:name="_Toc104281003"/>
      <w:r>
        <w:t>Banco de dados Redis</w:t>
      </w:r>
      <w:bookmarkEnd w:id="21"/>
    </w:p>
    <w:p w14:paraId="00F973FD" w14:textId="77777777" w:rsidR="00EB36B2" w:rsidRDefault="00EB36B2" w:rsidP="00EB36B2">
      <w:pPr>
        <w:pStyle w:val="Recuonormal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76EB4158" w14:textId="77777777" w:rsidR="00EB36B2" w:rsidRDefault="00EB36B2" w:rsidP="00EB36B2">
      <w:pPr>
        <w:pStyle w:val="Corpodetexto"/>
      </w:pPr>
    </w:p>
    <w:p w14:paraId="37E92F42" w14:textId="50F5663B" w:rsidR="00EB36B2" w:rsidRDefault="00EB36B2" w:rsidP="00176C34">
      <w:pPr>
        <w:pStyle w:val="Ttulo3"/>
      </w:pPr>
      <w:bookmarkStart w:id="22" w:name="_Toc104281004"/>
      <w:r>
        <w:t xml:space="preserve">Banco de dados </w:t>
      </w:r>
      <w:proofErr w:type="spellStart"/>
      <w:r>
        <w:t>Memcached</w:t>
      </w:r>
      <w:bookmarkEnd w:id="22"/>
      <w:proofErr w:type="spellEnd"/>
    </w:p>
    <w:p w14:paraId="2FB19BEF" w14:textId="77777777" w:rsidR="00EB36B2" w:rsidRDefault="00EB36B2" w:rsidP="00EB36B2">
      <w:pPr>
        <w:pStyle w:val="Recuonormal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4081DC83" w14:textId="77777777" w:rsidR="00EB36B2" w:rsidRDefault="00EB36B2" w:rsidP="00EB36B2">
      <w:pPr>
        <w:pStyle w:val="Corpodetexto"/>
      </w:pPr>
    </w:p>
    <w:p w14:paraId="07C6D0D2" w14:textId="6F2A847F" w:rsidR="00EB36B2" w:rsidRDefault="00EB36B2" w:rsidP="00176C34">
      <w:pPr>
        <w:pStyle w:val="Ttulo3"/>
      </w:pPr>
      <w:bookmarkStart w:id="23" w:name="_Toc104281005"/>
      <w:r>
        <w:t xml:space="preserve">S3 </w:t>
      </w:r>
      <w:proofErr w:type="spellStart"/>
      <w:r>
        <w:t>Buckets</w:t>
      </w:r>
      <w:bookmarkEnd w:id="23"/>
      <w:proofErr w:type="spellEnd"/>
    </w:p>
    <w:p w14:paraId="3F7861EB" w14:textId="77777777" w:rsidR="00EB36B2" w:rsidRDefault="00EB36B2" w:rsidP="00EB36B2">
      <w:pPr>
        <w:pStyle w:val="Recuonormal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scrambled</w:t>
      </w:r>
      <w:proofErr w:type="spellEnd"/>
      <w:r w:rsidRPr="00EB36B2">
        <w:t xml:space="preserve"> </w:t>
      </w:r>
    </w:p>
    <w:p w14:paraId="0999DFC7" w14:textId="77777777" w:rsidR="00EB36B2" w:rsidRDefault="00EB36B2" w:rsidP="00EB36B2">
      <w:pPr>
        <w:pStyle w:val="Corpodetexto"/>
      </w:pPr>
    </w:p>
    <w:p w14:paraId="7145B398" w14:textId="6EFBF72D" w:rsidR="00EB36B2" w:rsidRDefault="00EB36B2" w:rsidP="00EB36B2">
      <w:pPr>
        <w:pStyle w:val="Ttulo1"/>
        <w:tabs>
          <w:tab w:val="clear" w:pos="792"/>
          <w:tab w:val="num" w:pos="709"/>
        </w:tabs>
        <w:ind w:left="709" w:hanging="709"/>
      </w:pPr>
      <w:bookmarkStart w:id="24" w:name="_Toc104281006"/>
      <w:r>
        <w:lastRenderedPageBreak/>
        <w:t>Projetos de planos de desastre (</w:t>
      </w:r>
      <w:proofErr w:type="spellStart"/>
      <w:r>
        <w:t>entegáveis</w:t>
      </w:r>
      <w:proofErr w:type="spellEnd"/>
      <w:r>
        <w:t xml:space="preserve">: Checklist de </w:t>
      </w:r>
      <w:proofErr w:type="spellStart"/>
      <w:r>
        <w:t>test</w:t>
      </w:r>
      <w:bookmarkEnd w:id="24"/>
      <w:proofErr w:type="spellEnd"/>
    </w:p>
    <w:p w14:paraId="0908F9F0" w14:textId="77777777" w:rsidR="00EB36B2" w:rsidRDefault="00EB36B2" w:rsidP="00EB36B2">
      <w:pPr>
        <w:pStyle w:val="Recuonormal"/>
        <w:jc w:val="both"/>
      </w:pPr>
    </w:p>
    <w:p w14:paraId="1CFD0DA9" w14:textId="69E4C93C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06F77BEE" w14:textId="77777777" w:rsidR="00EB36B2" w:rsidRPr="00EB36B2" w:rsidRDefault="00EB36B2" w:rsidP="00EB36B2">
      <w:pPr>
        <w:pStyle w:val="Recuonormal"/>
      </w:pPr>
    </w:p>
    <w:p w14:paraId="42597283" w14:textId="14CD195B" w:rsidR="00EB36B2" w:rsidRPr="00EB36B2" w:rsidRDefault="00EB36B2" w:rsidP="00EB36B2">
      <w:pPr>
        <w:pStyle w:val="Ttulo1"/>
      </w:pPr>
      <w:bookmarkStart w:id="25" w:name="_Toc104281007"/>
      <w:r w:rsidRPr="00EB36B2">
        <w:lastRenderedPageBreak/>
        <w:t>Criação de medida de controles:</w:t>
      </w:r>
      <w:bookmarkEnd w:id="25"/>
    </w:p>
    <w:p w14:paraId="74A0209F" w14:textId="77777777" w:rsidR="00EB36B2" w:rsidRDefault="00EB36B2" w:rsidP="00EB36B2">
      <w:pPr>
        <w:pStyle w:val="Recuonormal"/>
        <w:jc w:val="both"/>
      </w:pPr>
    </w:p>
    <w:p w14:paraId="3E105877" w14:textId="77777777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4F727284" w14:textId="77777777" w:rsidR="00EB36B2" w:rsidRPr="00EB36B2" w:rsidRDefault="00EB36B2" w:rsidP="00EB36B2">
      <w:pPr>
        <w:pStyle w:val="Recuonormal"/>
      </w:pPr>
    </w:p>
    <w:p w14:paraId="7C8AF6A9" w14:textId="1CC09972" w:rsidR="00EB36B2" w:rsidRDefault="00EB36B2" w:rsidP="00EB36B2">
      <w:pPr>
        <w:pStyle w:val="Ttulo2"/>
      </w:pPr>
      <w:bookmarkStart w:id="26" w:name="_Toc104281008"/>
      <w:r>
        <w:t>Criação de controles de monitoramento de anomalias</w:t>
      </w:r>
      <w:bookmarkEnd w:id="26"/>
    </w:p>
    <w:p w14:paraId="527A4F4A" w14:textId="4E0613A2" w:rsidR="00EB36B2" w:rsidRPr="007C5094" w:rsidRDefault="00EB36B2" w:rsidP="007C5094">
      <w:pPr>
        <w:pStyle w:val="Ttulo2"/>
      </w:pPr>
      <w:bookmarkStart w:id="27" w:name="_Toc104281009"/>
      <w:r w:rsidRPr="007C5094">
        <w:t>Criação de processo de alinhamento de escalonamento</w:t>
      </w:r>
      <w:bookmarkEnd w:id="27"/>
    </w:p>
    <w:p w14:paraId="64A4A4B7" w14:textId="77777777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5A2BFD63" w14:textId="77777777" w:rsidR="00EB36B2" w:rsidRPr="00EB36B2" w:rsidRDefault="00EB36B2" w:rsidP="00EB36B2">
      <w:pPr>
        <w:pStyle w:val="Corpodetexto"/>
        <w:rPr>
          <w:b/>
          <w:sz w:val="28"/>
          <w:lang w:val="pt-BR" w:eastAsia="pt-BR"/>
        </w:rPr>
      </w:pPr>
    </w:p>
    <w:p w14:paraId="39409FE7" w14:textId="1B4FF3F3" w:rsidR="00EB36B2" w:rsidRPr="007C5094" w:rsidRDefault="00EB36B2" w:rsidP="007C5094">
      <w:pPr>
        <w:pStyle w:val="Ttulo1"/>
      </w:pPr>
      <w:bookmarkStart w:id="28" w:name="_Toc104281010"/>
      <w:r w:rsidRPr="007C5094">
        <w:lastRenderedPageBreak/>
        <w:t>Preparação de softwares</w:t>
      </w:r>
      <w:bookmarkEnd w:id="28"/>
    </w:p>
    <w:p w14:paraId="654E613B" w14:textId="0AF4F7DE" w:rsidR="00EB36B2" w:rsidRDefault="00EB36B2" w:rsidP="00EB36B2">
      <w:pPr>
        <w:pStyle w:val="Corpodetexto"/>
      </w:pPr>
    </w:p>
    <w:p w14:paraId="0B7C41D8" w14:textId="77777777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72D5B48C" w14:textId="38F6ACFF" w:rsidR="00EB36B2" w:rsidRDefault="00EB36B2" w:rsidP="00EB36B2">
      <w:pPr>
        <w:pStyle w:val="Corpodetexto"/>
      </w:pPr>
    </w:p>
    <w:p w14:paraId="6A578EF2" w14:textId="77777777" w:rsidR="00EB36B2" w:rsidRDefault="00EB36B2" w:rsidP="00EB36B2">
      <w:pPr>
        <w:pStyle w:val="Corpodetexto"/>
      </w:pPr>
    </w:p>
    <w:p w14:paraId="7F432879" w14:textId="3C13D1BA" w:rsidR="00EB36B2" w:rsidRDefault="00EB36B2" w:rsidP="007C5094">
      <w:pPr>
        <w:pStyle w:val="Ttulo2"/>
      </w:pPr>
      <w:bookmarkStart w:id="29" w:name="_Toc104281011"/>
      <w:r>
        <w:t xml:space="preserve">Adequação de </w:t>
      </w:r>
      <w:proofErr w:type="spellStart"/>
      <w:r>
        <w:t>deploys</w:t>
      </w:r>
      <w:bookmarkEnd w:id="29"/>
      <w:proofErr w:type="spellEnd"/>
    </w:p>
    <w:p w14:paraId="5F61910E" w14:textId="3D06A0AD" w:rsidR="00EB36B2" w:rsidRDefault="00EB36B2" w:rsidP="00EB36B2">
      <w:pPr>
        <w:pStyle w:val="Corpodetexto"/>
      </w:pPr>
    </w:p>
    <w:p w14:paraId="65AD39DC" w14:textId="77777777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424ED77A" w14:textId="4191A542" w:rsidR="00EB36B2" w:rsidRDefault="00EB36B2" w:rsidP="00EB36B2">
      <w:pPr>
        <w:pStyle w:val="Corpodetexto"/>
      </w:pPr>
    </w:p>
    <w:p w14:paraId="0B7DA3E1" w14:textId="77777777" w:rsidR="00EB36B2" w:rsidRDefault="00EB36B2" w:rsidP="00EB36B2">
      <w:pPr>
        <w:pStyle w:val="Corpodetexto"/>
      </w:pPr>
    </w:p>
    <w:p w14:paraId="4E7495B4" w14:textId="6E04AC7A" w:rsidR="00EB36B2" w:rsidRDefault="00EB36B2" w:rsidP="00524798">
      <w:pPr>
        <w:pStyle w:val="Ttulo1"/>
      </w:pPr>
      <w:bookmarkStart w:id="30" w:name="_Toc104281012"/>
      <w:r>
        <w:lastRenderedPageBreak/>
        <w:t>Implementação de controles de segurança e conformidade</w:t>
      </w:r>
      <w:bookmarkEnd w:id="30"/>
    </w:p>
    <w:p w14:paraId="4459B7EF" w14:textId="40F23027" w:rsidR="00EB36B2" w:rsidRDefault="00EB36B2" w:rsidP="00EB36B2">
      <w:pPr>
        <w:pStyle w:val="Corpodetexto"/>
      </w:pPr>
    </w:p>
    <w:p w14:paraId="541A8A0B" w14:textId="77777777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262E2A53" w14:textId="77777777" w:rsidR="00EB36B2" w:rsidRDefault="00EB36B2" w:rsidP="00EB36B2">
      <w:pPr>
        <w:pStyle w:val="Corpodetexto"/>
      </w:pPr>
    </w:p>
    <w:p w14:paraId="699FFC05" w14:textId="192EA44F" w:rsidR="00EB36B2" w:rsidRPr="00524798" w:rsidRDefault="00EB36B2" w:rsidP="00524798">
      <w:pPr>
        <w:pStyle w:val="Ttulo2"/>
      </w:pPr>
      <w:bookmarkStart w:id="31" w:name="_Toc104281013"/>
      <w:r w:rsidRPr="00524798">
        <w:t xml:space="preserve">Processo de validação de </w:t>
      </w:r>
      <w:proofErr w:type="spellStart"/>
      <w:r w:rsidRPr="00524798">
        <w:t>politicas</w:t>
      </w:r>
      <w:proofErr w:type="spellEnd"/>
      <w:r w:rsidRPr="00524798">
        <w:t xml:space="preserve"> de segurança</w:t>
      </w:r>
      <w:bookmarkEnd w:id="31"/>
    </w:p>
    <w:p w14:paraId="2D623C26" w14:textId="2CAA424A" w:rsidR="00EB36B2" w:rsidRDefault="00EB36B2" w:rsidP="00EB36B2">
      <w:pPr>
        <w:pStyle w:val="Corpodetexto"/>
      </w:pPr>
    </w:p>
    <w:p w14:paraId="02FF4B97" w14:textId="77777777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1ABDEB79" w14:textId="77777777" w:rsidR="00EB36B2" w:rsidRDefault="00EB36B2" w:rsidP="00EB36B2">
      <w:pPr>
        <w:pStyle w:val="Corpodetexto"/>
      </w:pPr>
    </w:p>
    <w:p w14:paraId="39943FA8" w14:textId="1703900A" w:rsidR="00EB36B2" w:rsidRDefault="00EB36B2" w:rsidP="00524798">
      <w:pPr>
        <w:pStyle w:val="Ttulo2"/>
      </w:pPr>
      <w:bookmarkStart w:id="32" w:name="_Toc104281014"/>
      <w:r>
        <w:t>Processos de controle de rotinas de backup</w:t>
      </w:r>
      <w:bookmarkEnd w:id="32"/>
    </w:p>
    <w:p w14:paraId="7EB97B3D" w14:textId="2CB9DF6D" w:rsidR="00EB36B2" w:rsidRDefault="00EB36B2" w:rsidP="00EB36B2">
      <w:pPr>
        <w:pStyle w:val="Corpodetexto"/>
      </w:pPr>
    </w:p>
    <w:p w14:paraId="0272C24B" w14:textId="77777777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71BD33A2" w14:textId="77777777" w:rsidR="00EB36B2" w:rsidRDefault="00EB36B2" w:rsidP="00EB36B2">
      <w:pPr>
        <w:pStyle w:val="Corpodetexto"/>
      </w:pPr>
    </w:p>
    <w:p w14:paraId="075AE2D5" w14:textId="07947537" w:rsidR="00EB36B2" w:rsidRDefault="00EB36B2" w:rsidP="00524798">
      <w:pPr>
        <w:pStyle w:val="Ttulo2"/>
      </w:pPr>
      <w:bookmarkStart w:id="33" w:name="_Toc104281015"/>
      <w:r>
        <w:t>Processos de controle de rotinas de replicação</w:t>
      </w:r>
      <w:bookmarkEnd w:id="33"/>
    </w:p>
    <w:p w14:paraId="67AFECD0" w14:textId="77777777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65617AC6" w14:textId="77777777" w:rsidR="00EB36B2" w:rsidRDefault="00EB36B2" w:rsidP="00EB36B2">
      <w:pPr>
        <w:pStyle w:val="Corpodetexto"/>
      </w:pPr>
    </w:p>
    <w:p w14:paraId="44BCADD7" w14:textId="631CD1E2" w:rsidR="00EB36B2" w:rsidRDefault="00EB36B2" w:rsidP="00524798">
      <w:pPr>
        <w:pStyle w:val="Ttulo2"/>
      </w:pPr>
      <w:bookmarkStart w:id="34" w:name="_Toc104281016"/>
      <w:r>
        <w:t>Processo de revalidação e validação de novas aplicações</w:t>
      </w:r>
      <w:bookmarkEnd w:id="34"/>
    </w:p>
    <w:p w14:paraId="5737B9F7" w14:textId="77777777" w:rsidR="00EB36B2" w:rsidRDefault="00EB36B2" w:rsidP="00EB36B2">
      <w:pPr>
        <w:pStyle w:val="Recuonormal"/>
        <w:jc w:val="both"/>
      </w:pPr>
    </w:p>
    <w:p w14:paraId="758D71B0" w14:textId="4E4F6738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63ACC1A3" w14:textId="77777777" w:rsidR="00EB36B2" w:rsidRDefault="00EB36B2" w:rsidP="00EB36B2">
      <w:pPr>
        <w:pStyle w:val="Corpodetexto"/>
      </w:pPr>
    </w:p>
    <w:p w14:paraId="1565EE3F" w14:textId="0FE624C8" w:rsidR="00EB36B2" w:rsidRDefault="00EB36B2" w:rsidP="00524798">
      <w:pPr>
        <w:pStyle w:val="Ttulo2"/>
      </w:pPr>
      <w:bookmarkStart w:id="35" w:name="_Toc104281017"/>
      <w:r>
        <w:t>Rotina de testes de aplicações somente leitura</w:t>
      </w:r>
      <w:bookmarkEnd w:id="35"/>
    </w:p>
    <w:p w14:paraId="0B1DBD4A" w14:textId="0EF36EF1" w:rsidR="00EB36B2" w:rsidRDefault="00EB36B2" w:rsidP="00EB36B2">
      <w:pPr>
        <w:pStyle w:val="Corpodetexto"/>
      </w:pPr>
    </w:p>
    <w:p w14:paraId="428EA48F" w14:textId="77777777" w:rsidR="00EB36B2" w:rsidRPr="00EB36B2" w:rsidRDefault="00EB36B2" w:rsidP="00EB36B2">
      <w:pPr>
        <w:pStyle w:val="Recuonormal"/>
        <w:jc w:val="both"/>
      </w:pPr>
      <w:proofErr w:type="spellStart"/>
      <w:r w:rsidRPr="00EB36B2">
        <w:t>is</w:t>
      </w:r>
      <w:proofErr w:type="spellEnd"/>
      <w:r w:rsidRPr="00EB36B2">
        <w:t xml:space="preserve"> </w:t>
      </w:r>
      <w:proofErr w:type="spellStart"/>
      <w:r w:rsidRPr="00EB36B2">
        <w:t>simply</w:t>
      </w:r>
      <w:proofErr w:type="spellEnd"/>
      <w:r w:rsidRPr="00EB36B2">
        <w:t xml:space="preserve">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printing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  <w:r w:rsidRPr="00EB36B2">
        <w:t xml:space="preserve"> </w:t>
      </w:r>
      <w:proofErr w:type="spellStart"/>
      <w:r w:rsidRPr="00EB36B2">
        <w:t>typesetting</w:t>
      </w:r>
      <w:proofErr w:type="spellEnd"/>
      <w:r w:rsidRPr="00EB36B2">
        <w:t xml:space="preserve"> </w:t>
      </w:r>
      <w:proofErr w:type="spellStart"/>
      <w:r w:rsidRPr="00EB36B2">
        <w:t>industry</w:t>
      </w:r>
      <w:proofErr w:type="spellEnd"/>
      <w:r w:rsidRPr="00EB36B2">
        <w:t xml:space="preserve">. </w:t>
      </w:r>
      <w:proofErr w:type="spellStart"/>
      <w:r w:rsidRPr="00EB36B2">
        <w:t>Lorem</w:t>
      </w:r>
      <w:proofErr w:type="spellEnd"/>
      <w:r w:rsidRPr="00EB36B2">
        <w:t xml:space="preserve"> Ipsum </w:t>
      </w:r>
      <w:proofErr w:type="spellStart"/>
      <w:r w:rsidRPr="00EB36B2">
        <w:t>has</w:t>
      </w:r>
      <w:proofErr w:type="spellEnd"/>
      <w:r w:rsidRPr="00EB36B2">
        <w:t xml:space="preserve"> </w:t>
      </w:r>
      <w:proofErr w:type="spellStart"/>
      <w:r w:rsidRPr="00EB36B2">
        <w:t>been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</w:t>
      </w:r>
      <w:proofErr w:type="spellStart"/>
      <w:r w:rsidRPr="00EB36B2">
        <w:t>industry's</w:t>
      </w:r>
      <w:proofErr w:type="spellEnd"/>
      <w:r w:rsidRPr="00EB36B2">
        <w:t xml:space="preserve"> standard </w:t>
      </w:r>
      <w:proofErr w:type="spellStart"/>
      <w:r w:rsidRPr="00EB36B2">
        <w:t>dummy</w:t>
      </w:r>
      <w:proofErr w:type="spellEnd"/>
      <w:r w:rsidRPr="00EB36B2">
        <w:t xml:space="preserve"> </w:t>
      </w:r>
      <w:proofErr w:type="spellStart"/>
      <w:r w:rsidRPr="00EB36B2">
        <w:t>text</w:t>
      </w:r>
      <w:proofErr w:type="spellEnd"/>
      <w:r w:rsidRPr="00EB36B2">
        <w:t xml:space="preserve"> </w:t>
      </w:r>
      <w:proofErr w:type="spellStart"/>
      <w:r w:rsidRPr="00EB36B2">
        <w:t>ever</w:t>
      </w:r>
      <w:proofErr w:type="spellEnd"/>
      <w:r w:rsidRPr="00EB36B2">
        <w:t xml:space="preserve"> </w:t>
      </w:r>
      <w:proofErr w:type="spellStart"/>
      <w:r w:rsidRPr="00EB36B2">
        <w:t>since</w:t>
      </w:r>
      <w:proofErr w:type="spellEnd"/>
      <w:r w:rsidRPr="00EB36B2">
        <w:t xml:space="preserve"> </w:t>
      </w:r>
      <w:proofErr w:type="spellStart"/>
      <w:r w:rsidRPr="00EB36B2">
        <w:t>the</w:t>
      </w:r>
      <w:proofErr w:type="spellEnd"/>
      <w:r w:rsidRPr="00EB36B2">
        <w:t xml:space="preserve"> 1500s, </w:t>
      </w:r>
      <w:proofErr w:type="spellStart"/>
      <w:r w:rsidRPr="00EB36B2">
        <w:t>when</w:t>
      </w:r>
      <w:proofErr w:type="spellEnd"/>
      <w:r w:rsidRPr="00EB36B2">
        <w:t xml:space="preserve"> </w:t>
      </w:r>
      <w:proofErr w:type="spellStart"/>
      <w:r w:rsidRPr="00EB36B2">
        <w:t>an</w:t>
      </w:r>
      <w:proofErr w:type="spellEnd"/>
      <w:r w:rsidRPr="00EB36B2">
        <w:t xml:space="preserve"> </w:t>
      </w:r>
      <w:proofErr w:type="spellStart"/>
      <w:r w:rsidRPr="00EB36B2">
        <w:t>unknown</w:t>
      </w:r>
      <w:proofErr w:type="spellEnd"/>
      <w:r w:rsidRPr="00EB36B2">
        <w:t xml:space="preserve"> </w:t>
      </w:r>
      <w:proofErr w:type="spellStart"/>
      <w:r w:rsidRPr="00EB36B2">
        <w:t>printer</w:t>
      </w:r>
      <w:proofErr w:type="spellEnd"/>
      <w:r w:rsidRPr="00EB36B2">
        <w:t xml:space="preserve"> </w:t>
      </w:r>
      <w:proofErr w:type="spellStart"/>
      <w:r w:rsidRPr="00EB36B2">
        <w:t>took</w:t>
      </w:r>
      <w:proofErr w:type="spellEnd"/>
      <w:r w:rsidRPr="00EB36B2">
        <w:t xml:space="preserve"> a </w:t>
      </w:r>
      <w:proofErr w:type="spellStart"/>
      <w:r w:rsidRPr="00EB36B2">
        <w:t>galley</w:t>
      </w:r>
      <w:proofErr w:type="spellEnd"/>
      <w:r w:rsidRPr="00EB36B2">
        <w:t xml:space="preserve"> </w:t>
      </w:r>
      <w:proofErr w:type="spellStart"/>
      <w:r w:rsidRPr="00EB36B2">
        <w:t>of</w:t>
      </w:r>
      <w:proofErr w:type="spellEnd"/>
      <w:r w:rsidRPr="00EB36B2">
        <w:t xml:space="preserve"> </w:t>
      </w:r>
      <w:proofErr w:type="spellStart"/>
      <w:r w:rsidRPr="00EB36B2">
        <w:t>type</w:t>
      </w:r>
      <w:proofErr w:type="spellEnd"/>
      <w:r w:rsidRPr="00EB36B2">
        <w:t xml:space="preserve"> </w:t>
      </w:r>
      <w:proofErr w:type="spellStart"/>
      <w:r w:rsidRPr="00EB36B2">
        <w:t>and</w:t>
      </w:r>
      <w:proofErr w:type="spellEnd"/>
    </w:p>
    <w:p w14:paraId="2BF3C9BA" w14:textId="77777777" w:rsidR="00EB36B2" w:rsidRDefault="00EB36B2" w:rsidP="00EB36B2">
      <w:pPr>
        <w:pStyle w:val="Corpodetexto"/>
      </w:pPr>
    </w:p>
    <w:p w14:paraId="027191E6" w14:textId="754BE06E" w:rsidR="00EB36B2" w:rsidRDefault="00EB36B2" w:rsidP="00EB36B2">
      <w:pPr>
        <w:pStyle w:val="Ttulo2"/>
        <w:tabs>
          <w:tab w:val="clear" w:pos="1750"/>
        </w:tabs>
        <w:ind w:left="993" w:hanging="993"/>
      </w:pPr>
      <w:bookmarkStart w:id="36" w:name="_Toc104281018"/>
      <w:r>
        <w:t>Verificação anual de funcionamento do plano de desastre</w:t>
      </w:r>
      <w:bookmarkEnd w:id="36"/>
    </w:p>
    <w:p w14:paraId="7AEDDE08" w14:textId="126BE5B3" w:rsidR="00EB36B2" w:rsidRPr="00EB36B2" w:rsidRDefault="00EB36B2" w:rsidP="00EB36B2">
      <w:pPr>
        <w:pStyle w:val="Corpodetexto"/>
        <w:rPr>
          <w:lang w:val="pt-BR"/>
        </w:rPr>
      </w:pPr>
    </w:p>
    <w:p w14:paraId="51E80D5C" w14:textId="77777777" w:rsidR="00EB36B2" w:rsidRPr="00EB36B2" w:rsidRDefault="00EB36B2" w:rsidP="00EB36B2">
      <w:pPr>
        <w:pStyle w:val="Corpodetexto"/>
        <w:rPr>
          <w:lang w:val="pt-BR"/>
        </w:rPr>
      </w:pPr>
      <w:proofErr w:type="spellStart"/>
      <w:r w:rsidRPr="00EB36B2">
        <w:rPr>
          <w:lang w:val="pt-BR"/>
        </w:rPr>
        <w:t>is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simply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dummy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text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of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printing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and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typesetting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industry</w:t>
      </w:r>
      <w:proofErr w:type="spellEnd"/>
      <w:r w:rsidRPr="00EB36B2">
        <w:rPr>
          <w:lang w:val="pt-BR"/>
        </w:rPr>
        <w:t xml:space="preserve">. </w:t>
      </w:r>
      <w:proofErr w:type="spellStart"/>
      <w:r w:rsidRPr="00EB36B2">
        <w:rPr>
          <w:lang w:val="pt-BR"/>
        </w:rPr>
        <w:t>Lorem</w:t>
      </w:r>
      <w:proofErr w:type="spellEnd"/>
      <w:r w:rsidRPr="00EB36B2">
        <w:rPr>
          <w:lang w:val="pt-BR"/>
        </w:rPr>
        <w:t xml:space="preserve"> Ipsum </w:t>
      </w:r>
      <w:proofErr w:type="spellStart"/>
      <w:r w:rsidRPr="00EB36B2">
        <w:rPr>
          <w:lang w:val="pt-BR"/>
        </w:rPr>
        <w:t>has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been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industry's</w:t>
      </w:r>
      <w:proofErr w:type="spellEnd"/>
      <w:r w:rsidRPr="00EB36B2">
        <w:rPr>
          <w:lang w:val="pt-BR"/>
        </w:rPr>
        <w:t xml:space="preserve"> standard </w:t>
      </w:r>
      <w:proofErr w:type="spellStart"/>
      <w:r w:rsidRPr="00EB36B2">
        <w:rPr>
          <w:lang w:val="pt-BR"/>
        </w:rPr>
        <w:t>dummy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text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ever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since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1500s, </w:t>
      </w:r>
      <w:proofErr w:type="spellStart"/>
      <w:r w:rsidRPr="00EB36B2">
        <w:rPr>
          <w:lang w:val="pt-BR"/>
        </w:rPr>
        <w:t>when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unknown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printer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took</w:t>
      </w:r>
      <w:proofErr w:type="spellEnd"/>
      <w:r w:rsidRPr="00EB36B2">
        <w:rPr>
          <w:lang w:val="pt-BR"/>
        </w:rPr>
        <w:t xml:space="preserve"> a </w:t>
      </w:r>
      <w:proofErr w:type="spellStart"/>
      <w:r w:rsidRPr="00EB36B2">
        <w:rPr>
          <w:lang w:val="pt-BR"/>
        </w:rPr>
        <w:t>galley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of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type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and</w:t>
      </w:r>
      <w:proofErr w:type="spellEnd"/>
    </w:p>
    <w:p w14:paraId="5057C331" w14:textId="77777777" w:rsidR="00EB36B2" w:rsidRDefault="00EB36B2" w:rsidP="00EB36B2">
      <w:pPr>
        <w:pStyle w:val="Corpodetexto"/>
      </w:pPr>
    </w:p>
    <w:p w14:paraId="59F6E212" w14:textId="4E55651A" w:rsidR="00EB36B2" w:rsidRDefault="00EB36B2" w:rsidP="00EB36B2">
      <w:pPr>
        <w:pStyle w:val="Ttulo3"/>
      </w:pPr>
      <w:bookmarkStart w:id="37" w:name="_Toc104281019"/>
      <w:r>
        <w:t>Garantia de mais de uma forma de acesso a AWS</w:t>
      </w:r>
      <w:bookmarkEnd w:id="37"/>
    </w:p>
    <w:p w14:paraId="6C26DBF0" w14:textId="77777777" w:rsidR="00EB36B2" w:rsidRPr="00EB36B2" w:rsidRDefault="00EB36B2" w:rsidP="00EB36B2">
      <w:pPr>
        <w:pStyle w:val="Corpodetexto"/>
        <w:rPr>
          <w:lang w:val="pt-BR"/>
        </w:rPr>
      </w:pPr>
    </w:p>
    <w:p w14:paraId="55694394" w14:textId="425258D6" w:rsidR="00EB36B2" w:rsidRPr="00EB36B2" w:rsidRDefault="00EB36B2" w:rsidP="00EB36B2">
      <w:pPr>
        <w:pStyle w:val="Corpodetexto"/>
        <w:rPr>
          <w:lang w:val="pt-BR"/>
        </w:rPr>
      </w:pPr>
      <w:proofErr w:type="spellStart"/>
      <w:r w:rsidRPr="00EB36B2">
        <w:rPr>
          <w:lang w:val="pt-BR"/>
        </w:rPr>
        <w:lastRenderedPageBreak/>
        <w:t>is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simply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dummy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text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of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printing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and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typesetting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industry</w:t>
      </w:r>
      <w:proofErr w:type="spellEnd"/>
      <w:r w:rsidRPr="00EB36B2">
        <w:rPr>
          <w:lang w:val="pt-BR"/>
        </w:rPr>
        <w:t xml:space="preserve">. </w:t>
      </w:r>
      <w:proofErr w:type="spellStart"/>
      <w:r w:rsidRPr="00EB36B2">
        <w:rPr>
          <w:lang w:val="pt-BR"/>
        </w:rPr>
        <w:t>Lorem</w:t>
      </w:r>
      <w:proofErr w:type="spellEnd"/>
      <w:r w:rsidRPr="00EB36B2">
        <w:rPr>
          <w:lang w:val="pt-BR"/>
        </w:rPr>
        <w:t xml:space="preserve"> Ipsum </w:t>
      </w:r>
      <w:proofErr w:type="spellStart"/>
      <w:r w:rsidRPr="00EB36B2">
        <w:rPr>
          <w:lang w:val="pt-BR"/>
        </w:rPr>
        <w:t>has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been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industry's</w:t>
      </w:r>
      <w:proofErr w:type="spellEnd"/>
      <w:r w:rsidRPr="00EB36B2">
        <w:rPr>
          <w:lang w:val="pt-BR"/>
        </w:rPr>
        <w:t xml:space="preserve"> standard </w:t>
      </w:r>
      <w:proofErr w:type="spellStart"/>
      <w:r w:rsidRPr="00EB36B2">
        <w:rPr>
          <w:lang w:val="pt-BR"/>
        </w:rPr>
        <w:t>dummy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text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ever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since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1500s, </w:t>
      </w:r>
      <w:proofErr w:type="spellStart"/>
      <w:r w:rsidRPr="00EB36B2">
        <w:rPr>
          <w:lang w:val="pt-BR"/>
        </w:rPr>
        <w:t>when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unknown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printer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took</w:t>
      </w:r>
      <w:proofErr w:type="spellEnd"/>
      <w:r w:rsidRPr="00EB36B2">
        <w:rPr>
          <w:lang w:val="pt-BR"/>
        </w:rPr>
        <w:t xml:space="preserve"> a </w:t>
      </w:r>
      <w:proofErr w:type="spellStart"/>
      <w:r w:rsidRPr="00EB36B2">
        <w:rPr>
          <w:lang w:val="pt-BR"/>
        </w:rPr>
        <w:t>galley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of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type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and</w:t>
      </w:r>
      <w:proofErr w:type="spellEnd"/>
    </w:p>
    <w:p w14:paraId="3D1478C0" w14:textId="77777777" w:rsidR="00EB36B2" w:rsidRDefault="00EB36B2" w:rsidP="00EB36B2">
      <w:pPr>
        <w:pStyle w:val="Corpodetexto"/>
      </w:pPr>
    </w:p>
    <w:p w14:paraId="6F4BAB40" w14:textId="29D069FE" w:rsidR="00EB36B2" w:rsidRDefault="00EB36B2" w:rsidP="00EB36B2">
      <w:pPr>
        <w:pStyle w:val="Ttulo3"/>
      </w:pPr>
      <w:bookmarkStart w:id="38" w:name="_Toc104281020"/>
      <w:r>
        <w:t>Execução de teste periódico</w:t>
      </w:r>
      <w:bookmarkEnd w:id="38"/>
    </w:p>
    <w:p w14:paraId="7F47720E" w14:textId="77777777" w:rsidR="00EB36B2" w:rsidRDefault="00EB36B2" w:rsidP="00EB36B2">
      <w:pPr>
        <w:pStyle w:val="Corpodetexto"/>
        <w:rPr>
          <w:lang w:val="pt-BR"/>
        </w:rPr>
      </w:pPr>
    </w:p>
    <w:p w14:paraId="142320D5" w14:textId="06517D7A" w:rsidR="00EB36B2" w:rsidRPr="00EB36B2" w:rsidRDefault="00EB36B2" w:rsidP="00EB36B2">
      <w:pPr>
        <w:pStyle w:val="Corpodetexto"/>
        <w:rPr>
          <w:lang w:val="pt-BR"/>
        </w:rPr>
      </w:pPr>
      <w:proofErr w:type="spellStart"/>
      <w:r w:rsidRPr="00EB36B2">
        <w:rPr>
          <w:lang w:val="pt-BR"/>
        </w:rPr>
        <w:t>is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simply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dummy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text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of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printing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and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typesetting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industry</w:t>
      </w:r>
      <w:proofErr w:type="spellEnd"/>
      <w:r w:rsidRPr="00EB36B2">
        <w:rPr>
          <w:lang w:val="pt-BR"/>
        </w:rPr>
        <w:t xml:space="preserve">. </w:t>
      </w:r>
      <w:proofErr w:type="spellStart"/>
      <w:r w:rsidRPr="00EB36B2">
        <w:rPr>
          <w:lang w:val="pt-BR"/>
        </w:rPr>
        <w:t>Lorem</w:t>
      </w:r>
      <w:proofErr w:type="spellEnd"/>
      <w:r w:rsidRPr="00EB36B2">
        <w:rPr>
          <w:lang w:val="pt-BR"/>
        </w:rPr>
        <w:t xml:space="preserve"> Ipsum </w:t>
      </w:r>
      <w:proofErr w:type="spellStart"/>
      <w:r w:rsidRPr="00EB36B2">
        <w:rPr>
          <w:lang w:val="pt-BR"/>
        </w:rPr>
        <w:t>has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been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industry's</w:t>
      </w:r>
      <w:proofErr w:type="spellEnd"/>
      <w:r w:rsidRPr="00EB36B2">
        <w:rPr>
          <w:lang w:val="pt-BR"/>
        </w:rPr>
        <w:t xml:space="preserve"> standard </w:t>
      </w:r>
      <w:proofErr w:type="spellStart"/>
      <w:r w:rsidRPr="00EB36B2">
        <w:rPr>
          <w:lang w:val="pt-BR"/>
        </w:rPr>
        <w:t>dummy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text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ever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since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1500s, </w:t>
      </w:r>
      <w:proofErr w:type="spellStart"/>
      <w:r w:rsidRPr="00EB36B2">
        <w:rPr>
          <w:lang w:val="pt-BR"/>
        </w:rPr>
        <w:t>when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unknown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printer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took</w:t>
      </w:r>
      <w:proofErr w:type="spellEnd"/>
      <w:r w:rsidRPr="00EB36B2">
        <w:rPr>
          <w:lang w:val="pt-BR"/>
        </w:rPr>
        <w:t xml:space="preserve"> a </w:t>
      </w:r>
      <w:proofErr w:type="spellStart"/>
      <w:r w:rsidRPr="00EB36B2">
        <w:rPr>
          <w:lang w:val="pt-BR"/>
        </w:rPr>
        <w:t>galley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of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type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and</w:t>
      </w:r>
      <w:proofErr w:type="spellEnd"/>
    </w:p>
    <w:p w14:paraId="3B7F0D04" w14:textId="77777777" w:rsidR="00EB36B2" w:rsidRDefault="00EB36B2" w:rsidP="00EB36B2">
      <w:pPr>
        <w:pStyle w:val="Corpodetexto"/>
      </w:pPr>
    </w:p>
    <w:p w14:paraId="079C442E" w14:textId="22AF3EB5" w:rsidR="00EB36B2" w:rsidRDefault="00EB36B2" w:rsidP="00EB36B2">
      <w:pPr>
        <w:pStyle w:val="Ttulo3"/>
      </w:pPr>
      <w:bookmarkStart w:id="39" w:name="_Toc104281021"/>
      <w:r>
        <w:t>Identificação de melhorias no processo</w:t>
      </w:r>
      <w:bookmarkEnd w:id="39"/>
    </w:p>
    <w:p w14:paraId="374F0DC1" w14:textId="77777777" w:rsidR="00EB36B2" w:rsidRPr="00EB36B2" w:rsidRDefault="00EB36B2" w:rsidP="00EB36B2">
      <w:pPr>
        <w:pStyle w:val="Corpodetexto"/>
        <w:rPr>
          <w:lang w:val="pt-BR"/>
        </w:rPr>
      </w:pPr>
    </w:p>
    <w:p w14:paraId="42ACC20B" w14:textId="789CED78" w:rsidR="00EB36B2" w:rsidRPr="00EB36B2" w:rsidRDefault="00EB36B2" w:rsidP="00EB36B2">
      <w:pPr>
        <w:pStyle w:val="Corpodetexto"/>
        <w:rPr>
          <w:lang w:val="pt-BR"/>
        </w:rPr>
      </w:pPr>
      <w:proofErr w:type="spellStart"/>
      <w:r w:rsidRPr="00EB36B2">
        <w:rPr>
          <w:lang w:val="pt-BR"/>
        </w:rPr>
        <w:t>is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simply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dummy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text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of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printing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and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typesetting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industry</w:t>
      </w:r>
      <w:proofErr w:type="spellEnd"/>
      <w:r w:rsidRPr="00EB36B2">
        <w:rPr>
          <w:lang w:val="pt-BR"/>
        </w:rPr>
        <w:t xml:space="preserve">. </w:t>
      </w:r>
      <w:proofErr w:type="spellStart"/>
      <w:r w:rsidRPr="00EB36B2">
        <w:rPr>
          <w:lang w:val="pt-BR"/>
        </w:rPr>
        <w:t>Lorem</w:t>
      </w:r>
      <w:proofErr w:type="spellEnd"/>
      <w:r w:rsidRPr="00EB36B2">
        <w:rPr>
          <w:lang w:val="pt-BR"/>
        </w:rPr>
        <w:t xml:space="preserve"> Ipsum </w:t>
      </w:r>
      <w:proofErr w:type="spellStart"/>
      <w:r w:rsidRPr="00EB36B2">
        <w:rPr>
          <w:lang w:val="pt-BR"/>
        </w:rPr>
        <w:t>has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been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industry's</w:t>
      </w:r>
      <w:proofErr w:type="spellEnd"/>
      <w:r w:rsidRPr="00EB36B2">
        <w:rPr>
          <w:lang w:val="pt-BR"/>
        </w:rPr>
        <w:t xml:space="preserve"> standard </w:t>
      </w:r>
      <w:proofErr w:type="spellStart"/>
      <w:r w:rsidRPr="00EB36B2">
        <w:rPr>
          <w:lang w:val="pt-BR"/>
        </w:rPr>
        <w:t>dummy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text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ever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since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the</w:t>
      </w:r>
      <w:proofErr w:type="spellEnd"/>
      <w:r w:rsidRPr="00EB36B2">
        <w:rPr>
          <w:lang w:val="pt-BR"/>
        </w:rPr>
        <w:t xml:space="preserve"> 1500s, </w:t>
      </w:r>
      <w:proofErr w:type="spellStart"/>
      <w:r w:rsidRPr="00EB36B2">
        <w:rPr>
          <w:lang w:val="pt-BR"/>
        </w:rPr>
        <w:t>when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unknown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printer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took</w:t>
      </w:r>
      <w:proofErr w:type="spellEnd"/>
      <w:r w:rsidRPr="00EB36B2">
        <w:rPr>
          <w:lang w:val="pt-BR"/>
        </w:rPr>
        <w:t xml:space="preserve"> a </w:t>
      </w:r>
      <w:proofErr w:type="spellStart"/>
      <w:r w:rsidRPr="00EB36B2">
        <w:rPr>
          <w:lang w:val="pt-BR"/>
        </w:rPr>
        <w:t>galley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of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type</w:t>
      </w:r>
      <w:proofErr w:type="spellEnd"/>
      <w:r w:rsidRPr="00EB36B2">
        <w:rPr>
          <w:lang w:val="pt-BR"/>
        </w:rPr>
        <w:t xml:space="preserve"> </w:t>
      </w:r>
      <w:proofErr w:type="spellStart"/>
      <w:r w:rsidRPr="00EB36B2">
        <w:rPr>
          <w:lang w:val="pt-BR"/>
        </w:rPr>
        <w:t>and</w:t>
      </w:r>
      <w:proofErr w:type="spellEnd"/>
    </w:p>
    <w:p w14:paraId="3805697D" w14:textId="77777777" w:rsidR="00EB36B2" w:rsidRDefault="00EB36B2" w:rsidP="00EB36B2">
      <w:pPr>
        <w:pStyle w:val="Corpodetexto"/>
      </w:pPr>
    </w:p>
    <w:p w14:paraId="6C7CAC8F" w14:textId="05F4C9F0" w:rsidR="00EB36B2" w:rsidRDefault="00EB36B2" w:rsidP="0009426D">
      <w:pPr>
        <w:pStyle w:val="Corpodetexto"/>
      </w:pPr>
    </w:p>
    <w:p w14:paraId="7D2592D2" w14:textId="02155692" w:rsidR="00420EA2" w:rsidRPr="00CF2A57" w:rsidRDefault="00420EA2" w:rsidP="004D51A2"/>
    <w:sectPr w:rsidR="00420EA2" w:rsidRPr="00CF2A57" w:rsidSect="00420EA2">
      <w:headerReference w:type="default" r:id="rId16"/>
      <w:footerReference w:type="default" r:id="rId17"/>
      <w:type w:val="continuous"/>
      <w:pgSz w:w="11907" w:h="16840" w:code="9"/>
      <w:pgMar w:top="1843" w:right="851" w:bottom="2127" w:left="851" w:header="198" w:footer="374" w:gutter="0"/>
      <w:cols w:space="708"/>
      <w:docGrid w:linePitch="544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5A9192" w14:textId="77777777" w:rsidR="006857FF" w:rsidRDefault="006857FF" w:rsidP="008A01D7">
      <w:r>
        <w:separator/>
      </w:r>
    </w:p>
  </w:endnote>
  <w:endnote w:type="continuationSeparator" w:id="0">
    <w:p w14:paraId="623755F6" w14:textId="77777777" w:rsidR="006857FF" w:rsidRDefault="006857FF" w:rsidP="008A01D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C14AEA" w14:textId="6DEFE9D2" w:rsidR="00BB7AF7" w:rsidRDefault="00BB7AF7" w:rsidP="00AC2008">
    <w:pPr>
      <w:pStyle w:val="Rodap"/>
      <w:jc w:val="right"/>
    </w:pPr>
    <w:r>
      <w:rPr>
        <w:noProof/>
      </w:rPr>
      <mc:AlternateContent>
        <mc:Choice Requires="wps">
          <w:drawing>
            <wp:anchor distT="45720" distB="45720" distL="114300" distR="114300" simplePos="0" relativeHeight="251677184" behindDoc="0" locked="0" layoutInCell="1" allowOverlap="1" wp14:anchorId="6363B95D" wp14:editId="628E9FA9">
              <wp:simplePos x="0" y="0"/>
              <wp:positionH relativeFrom="column">
                <wp:posOffset>418872</wp:posOffset>
              </wp:positionH>
              <wp:positionV relativeFrom="paragraph">
                <wp:posOffset>-216164</wp:posOffset>
              </wp:positionV>
              <wp:extent cx="2360930" cy="1404620"/>
              <wp:effectExtent l="0" t="0" r="0" b="0"/>
              <wp:wrapNone/>
              <wp:docPr id="21" name="Caixa de Texto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2360930" cy="14046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7AAF9B2A" w14:textId="6C294FEE" w:rsidR="00BB7AF7" w:rsidRPr="008E4DAC" w:rsidRDefault="0019002A" w:rsidP="00AC2008">
                          <w:pPr>
                            <w:pStyle w:val="Rodap"/>
                            <w:rPr>
                              <w:sz w:val="18"/>
                              <w:szCs w:val="18"/>
                            </w:rPr>
                          </w:pPr>
                          <w:r w:rsidRPr="0019002A">
                            <w:rPr>
                              <w:sz w:val="18"/>
                              <w:szCs w:val="18"/>
                            </w:rPr>
                            <w:t>ORAMA D</w:t>
                          </w:r>
                          <w:r>
                            <w:rPr>
                              <w:sz w:val="18"/>
                              <w:szCs w:val="18"/>
                            </w:rPr>
                            <w:t>TVM</w:t>
                          </w:r>
                          <w:r w:rsidRPr="0019002A">
                            <w:rPr>
                              <w:sz w:val="18"/>
                              <w:szCs w:val="18"/>
                            </w:rPr>
                            <w:t xml:space="preserve"> S/A</w:t>
                          </w:r>
                        </w:p>
                        <w:p w14:paraId="3DE092E5" w14:textId="4C90DB53" w:rsidR="00BB7AF7" w:rsidRPr="00083E9D" w:rsidRDefault="00BB7AF7" w:rsidP="00AC2008">
                          <w:pPr>
                            <w:pStyle w:val="Rodap"/>
                            <w:rPr>
                              <w:sz w:val="18"/>
                              <w:szCs w:val="18"/>
                            </w:rPr>
                          </w:pPr>
                          <w:proofErr w:type="spellStart"/>
                          <w:r w:rsidRPr="00083E9D">
                            <w:rPr>
                              <w:sz w:val="18"/>
                              <w:szCs w:val="18"/>
                            </w:rPr>
                            <w:t>Tel</w:t>
                          </w:r>
                          <w:proofErr w:type="spellEnd"/>
                          <w:r w:rsidRPr="00083E9D">
                            <w:rPr>
                              <w:sz w:val="18"/>
                              <w:szCs w:val="18"/>
                            </w:rPr>
                            <w:t xml:space="preserve">: </w:t>
                          </w:r>
                          <w:r w:rsidR="0019002A">
                            <w:rPr>
                              <w:sz w:val="18"/>
                              <w:szCs w:val="18"/>
                            </w:rPr>
                            <w:t>0</w:t>
                          </w:r>
                          <w:r w:rsidR="0019002A" w:rsidRPr="0019002A">
                            <w:rPr>
                              <w:sz w:val="18"/>
                              <w:szCs w:val="18"/>
                            </w:rPr>
                            <w:t>800 728 0880</w:t>
                          </w:r>
                          <w:r w:rsidRPr="00083E9D">
                            <w:rPr>
                              <w:sz w:val="18"/>
                              <w:szCs w:val="18"/>
                            </w:rPr>
                            <w:t xml:space="preserve"> </w:t>
                          </w:r>
                        </w:p>
                        <w:p w14:paraId="6B701FC0" w14:textId="6F538372" w:rsidR="00BB7AF7" w:rsidRPr="00083E9D" w:rsidRDefault="00BB7AF7" w:rsidP="00AC2008">
                          <w:pPr>
                            <w:pStyle w:val="Rodap"/>
                            <w:rPr>
                              <w:sz w:val="18"/>
                              <w:szCs w:val="18"/>
                            </w:rPr>
                          </w:pPr>
                          <w:r w:rsidRPr="00083E9D">
                            <w:rPr>
                              <w:sz w:val="18"/>
                              <w:szCs w:val="18"/>
                            </w:rPr>
                            <w:t>https://www.</w:t>
                          </w:r>
                          <w:r w:rsidR="0019002A">
                            <w:rPr>
                              <w:sz w:val="18"/>
                              <w:szCs w:val="18"/>
                            </w:rPr>
                            <w:t>orama</w:t>
                          </w:r>
                          <w:r w:rsidRPr="00083E9D">
                            <w:rPr>
                              <w:sz w:val="18"/>
                              <w:szCs w:val="18"/>
                            </w:rPr>
                            <w:t>.com.br</w:t>
                          </w:r>
                        </w:p>
                        <w:p w14:paraId="477EEA4E" w14:textId="77777777" w:rsidR="00BB7AF7" w:rsidRPr="00083E9D" w:rsidRDefault="00BB7AF7" w:rsidP="00AC2008"/>
                      </w:txbxContent>
                    </wps:txbx>
                    <wps:bodyPr rot="0" vert="horz" wrap="square" lIns="91440" tIns="45720" rIns="91440" bIns="45720" anchor="t" anchorCtr="0">
                      <a:spAutoFit/>
                    </wps:bodyPr>
                  </wps:wsp>
                </a:graphicData>
              </a:graphic>
              <wp14:sizeRelH relativeFrom="margin">
                <wp14:pctWidth>40000</wp14:pctWidth>
              </wp14:sizeRelH>
              <wp14:sizeRelV relativeFrom="margin">
                <wp14:pctHeight>20000</wp14:pctHeight>
              </wp14:sizeRelV>
            </wp:anchor>
          </w:drawing>
        </mc:Choice>
        <mc:Fallback>
          <w:pict>
            <v:shapetype w14:anchorId="6363B95D" id="_x0000_t202" coordsize="21600,21600" o:spt="202" path="m,l,21600r21600,l21600,xe">
              <v:stroke joinstyle="miter"/>
              <v:path gradientshapeok="t" o:connecttype="rect"/>
            </v:shapetype>
            <v:shape id="Caixa de Texto 2" o:spid="_x0000_s1029" type="#_x0000_t202" style="position:absolute;left:0;text-align:left;margin-left:33pt;margin-top:-17pt;width:185.9pt;height:110.6pt;z-index:251677184;visibility:visible;mso-wrap-style:square;mso-width-percent:40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" stroked="f">
              <v:textbox style="mso-fit-shape-to-text:t">
                <w:txbxContent>
                  <w:p w14:paraId="7AAF9B2A" w14:textId="6C294FEE" w:rsidR="00BB7AF7" w:rsidRPr="008E4DAC" w:rsidRDefault="0019002A" w:rsidP="00AC2008">
                    <w:pPr>
                      <w:pStyle w:val="Rodap"/>
                      <w:rPr>
                        <w:sz w:val="18"/>
                        <w:szCs w:val="18"/>
                      </w:rPr>
                    </w:pPr>
                    <w:r w:rsidRPr="0019002A">
                      <w:rPr>
                        <w:sz w:val="18"/>
                        <w:szCs w:val="18"/>
                      </w:rPr>
                      <w:t>ORAMA D</w:t>
                    </w:r>
                    <w:r>
                      <w:rPr>
                        <w:sz w:val="18"/>
                        <w:szCs w:val="18"/>
                      </w:rPr>
                      <w:t>TVM</w:t>
                    </w:r>
                    <w:r w:rsidRPr="0019002A">
                      <w:rPr>
                        <w:sz w:val="18"/>
                        <w:szCs w:val="18"/>
                      </w:rPr>
                      <w:t xml:space="preserve"> S/A</w:t>
                    </w:r>
                  </w:p>
                  <w:p w14:paraId="3DE092E5" w14:textId="4C90DB53" w:rsidR="00BB7AF7" w:rsidRPr="00083E9D" w:rsidRDefault="00BB7AF7" w:rsidP="00AC2008">
                    <w:pPr>
                      <w:pStyle w:val="Rodap"/>
                      <w:rPr>
                        <w:sz w:val="18"/>
                        <w:szCs w:val="18"/>
                      </w:rPr>
                    </w:pPr>
                    <w:proofErr w:type="spellStart"/>
                    <w:r w:rsidRPr="00083E9D">
                      <w:rPr>
                        <w:sz w:val="18"/>
                        <w:szCs w:val="18"/>
                      </w:rPr>
                      <w:t>Tel</w:t>
                    </w:r>
                    <w:proofErr w:type="spellEnd"/>
                    <w:r w:rsidRPr="00083E9D">
                      <w:rPr>
                        <w:sz w:val="18"/>
                        <w:szCs w:val="18"/>
                      </w:rPr>
                      <w:t xml:space="preserve">: </w:t>
                    </w:r>
                    <w:r w:rsidR="0019002A">
                      <w:rPr>
                        <w:sz w:val="18"/>
                        <w:szCs w:val="18"/>
                      </w:rPr>
                      <w:t>0</w:t>
                    </w:r>
                    <w:r w:rsidR="0019002A" w:rsidRPr="0019002A">
                      <w:rPr>
                        <w:sz w:val="18"/>
                        <w:szCs w:val="18"/>
                      </w:rPr>
                      <w:t>800 728 0880</w:t>
                    </w:r>
                    <w:r w:rsidRPr="00083E9D">
                      <w:rPr>
                        <w:sz w:val="18"/>
                        <w:szCs w:val="18"/>
                      </w:rPr>
                      <w:t xml:space="preserve"> </w:t>
                    </w:r>
                  </w:p>
                  <w:p w14:paraId="6B701FC0" w14:textId="6F538372" w:rsidR="00BB7AF7" w:rsidRPr="00083E9D" w:rsidRDefault="00BB7AF7" w:rsidP="00AC2008">
                    <w:pPr>
                      <w:pStyle w:val="Rodap"/>
                      <w:rPr>
                        <w:sz w:val="18"/>
                        <w:szCs w:val="18"/>
                      </w:rPr>
                    </w:pPr>
                    <w:r w:rsidRPr="00083E9D">
                      <w:rPr>
                        <w:sz w:val="18"/>
                        <w:szCs w:val="18"/>
                      </w:rPr>
                      <w:t>https://www.</w:t>
                    </w:r>
                    <w:r w:rsidR="0019002A">
                      <w:rPr>
                        <w:sz w:val="18"/>
                        <w:szCs w:val="18"/>
                      </w:rPr>
                      <w:t>orama</w:t>
                    </w:r>
                    <w:r w:rsidRPr="00083E9D">
                      <w:rPr>
                        <w:sz w:val="18"/>
                        <w:szCs w:val="18"/>
                      </w:rPr>
                      <w:t>.com.br</w:t>
                    </w:r>
                  </w:p>
                  <w:p w14:paraId="477EEA4E" w14:textId="77777777" w:rsidR="00BB7AF7" w:rsidRPr="00083E9D" w:rsidRDefault="00BB7AF7" w:rsidP="00AC2008"/>
                </w:txbxContent>
              </v:textbox>
            </v:shape>
          </w:pict>
        </mc:Fallback>
      </mc:AlternateContent>
    </w:r>
    <w:r>
      <w:rPr>
        <w:noProof/>
        <w:sz w:val="18"/>
        <w:szCs w:val="18"/>
        <w:lang w:eastAsia="pt-BR"/>
      </w:rPr>
      <mc:AlternateContent>
        <mc:Choice Requires="wps">
          <w:drawing>
            <wp:anchor distT="4294967294" distB="4294967294" distL="114300" distR="114300" simplePos="0" relativeHeight="251676160" behindDoc="0" locked="0" layoutInCell="1" allowOverlap="1" wp14:anchorId="20D00CAF" wp14:editId="107DFF52">
              <wp:simplePos x="0" y="0"/>
              <wp:positionH relativeFrom="margin">
                <wp:align>center</wp:align>
              </wp:positionH>
              <wp:positionV relativeFrom="paragraph">
                <wp:posOffset>-254775</wp:posOffset>
              </wp:positionV>
              <wp:extent cx="6629400" cy="0"/>
              <wp:effectExtent l="0" t="0" r="0" b="0"/>
              <wp:wrapNone/>
              <wp:docPr id="23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25400">
                        <a:solidFill>
                          <a:srgbClr val="639D31"/>
                        </a:solidFill>
                        <a:round/>
                        <a:headEnd type="none" w="sm" len="sm"/>
                        <a:tailEnd type="none" w="sm" len="sm"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line w14:anchorId="1275CD04" id="Line 3" o:spid="_x0000_s1026" style="position:absolute;z-index:251676160;visibility:visible;mso-wrap-style:square;mso-width-percent:0;mso-height-percent:0;mso-wrap-distance-left:9pt;mso-wrap-distance-top:-6e-5mm;mso-wrap-distance-right:9pt;mso-wrap-distance-bottom:-6e-5mm;mso-position-horizontal:center;mso-position-horizontal-relative:margin;mso-position-vertical:absolute;mso-position-vertical-relative:text;mso-width-percent:0;mso-height-percent:0;mso-width-relative:page;mso-height-relative:page" from="0,-20.05pt" to="522pt,-20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" strokecolor="#639d31" strokeweight="2pt">
              <v:stroke startarrowwidth="narrow" startarrowlength="short" endarrowwidth="narrow" endarrowlength="short"/>
              <w10:wrap anchorx="margin"/>
            </v:line>
          </w:pict>
        </mc:Fallback>
      </mc:AlternateContent>
    </w:r>
    <w:r w:rsidRPr="00785962">
      <w:t xml:space="preserve">Página </w:t>
    </w:r>
    <w:r w:rsidRPr="00785962">
      <w:fldChar w:fldCharType="begin"/>
    </w:r>
    <w:r w:rsidRPr="00785962">
      <w:instrText xml:space="preserve"> PAGE   \* MERGEFORMAT </w:instrText>
    </w:r>
    <w:r w:rsidRPr="00785962">
      <w:fldChar w:fldCharType="separate"/>
    </w:r>
    <w:r>
      <w:t>17</w:t>
    </w:r>
    <w:r w:rsidRPr="00785962">
      <w:fldChar w:fldCharType="end"/>
    </w:r>
  </w:p>
  <w:p w14:paraId="1060C611" w14:textId="107F1EEC" w:rsidR="00BB7AF7" w:rsidRPr="009B2E37" w:rsidRDefault="00BB7AF7" w:rsidP="00873D9E">
    <w:pPr>
      <w:pStyle w:val="Rodap"/>
      <w:rPr>
        <w:sz w:val="18"/>
        <w:szCs w:val="18"/>
        <w:lang w:val="en-US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4CD1449" w14:textId="77777777" w:rsidR="006857FF" w:rsidRDefault="006857FF" w:rsidP="008A01D7">
      <w:r>
        <w:separator/>
      </w:r>
    </w:p>
  </w:footnote>
  <w:footnote w:type="continuationSeparator" w:id="0">
    <w:p w14:paraId="3369D242" w14:textId="77777777" w:rsidR="006857FF" w:rsidRDefault="006857FF" w:rsidP="008A01D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6E40DB0" w14:textId="717C3FA6" w:rsidR="00BB7AF7" w:rsidRPr="00AC2008" w:rsidRDefault="00BB7AF7" w:rsidP="00AC2008">
    <w:pPr>
      <w:pStyle w:val="Cabealho"/>
    </w:pPr>
    <w:r w:rsidRPr="00560D1D">
      <w:drawing>
        <wp:anchor distT="0" distB="0" distL="114300" distR="114300" simplePos="0" relativeHeight="251679232" behindDoc="0" locked="0" layoutInCell="1" allowOverlap="1" wp14:anchorId="06848ECF" wp14:editId="5F9DFACA">
          <wp:simplePos x="0" y="0"/>
          <wp:positionH relativeFrom="margin">
            <wp:align>right</wp:align>
          </wp:positionH>
          <wp:positionV relativeFrom="paragraph">
            <wp:posOffset>123512</wp:posOffset>
          </wp:positionV>
          <wp:extent cx="1011012" cy="415637"/>
          <wp:effectExtent l="0" t="0" r="0" b="3810"/>
          <wp:wrapNone/>
          <wp:docPr id="5" name="Imagem 226" descr="Uma imagem contendo clip-art&#10;&#10;Descrição gerada automaticamente">
            <a:extLst xmlns:a="http://schemas.openxmlformats.org/drawingml/2006/main">
              <a:ext uri="{FF2B5EF4-FFF2-40B4-BE49-F238E27FC236}">
                <a16:creationId xmlns:a16="http://schemas.microsoft.com/office/drawing/2014/main" id="{040A960A-0697-4DDD-93D5-7A22C150C3A4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7" name="Imagem 226" descr="Uma imagem contendo clip-art&#10;&#10;Descrição gerada automaticamente">
                    <a:extLst>
                      <a:ext uri="{FF2B5EF4-FFF2-40B4-BE49-F238E27FC236}">
                        <a16:creationId xmlns:a16="http://schemas.microsoft.com/office/drawing/2014/main" id="{040A960A-0697-4DDD-93D5-7A22C150C3A4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11012" cy="41563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FFFFFF89"/>
    <w:multiLevelType w:val="singleLevel"/>
    <w:tmpl w:val="01264DE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" w15:restartNumberingAfterBreak="0">
    <w:nsid w:val="17BC3806"/>
    <w:multiLevelType w:val="hybridMultilevel"/>
    <w:tmpl w:val="E71263F6"/>
    <w:lvl w:ilvl="0" w:tplc="A12E07B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AE352A1"/>
    <w:multiLevelType w:val="hybridMultilevel"/>
    <w:tmpl w:val="0EE01D30"/>
    <w:lvl w:ilvl="0" w:tplc="F0C0B570">
      <w:numFmt w:val="bullet"/>
      <w:lvlText w:val="•"/>
      <w:lvlJc w:val="left"/>
      <w:pPr>
        <w:ind w:left="1080" w:hanging="720"/>
      </w:pPr>
      <w:rPr>
        <w:rFonts w:ascii="Verdana" w:eastAsia="Times New Roman" w:hAnsi="Verdana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A9A2A8F"/>
    <w:multiLevelType w:val="hybridMultilevel"/>
    <w:tmpl w:val="C8AC25D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63742AB"/>
    <w:multiLevelType w:val="hybridMultilevel"/>
    <w:tmpl w:val="CDD8796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65705E1"/>
    <w:multiLevelType w:val="hybridMultilevel"/>
    <w:tmpl w:val="DBD2963C"/>
    <w:lvl w:ilvl="0" w:tplc="A12E07B4">
      <w:numFmt w:val="bullet"/>
      <w:lvlText w:val=""/>
      <w:lvlJc w:val="left"/>
      <w:pPr>
        <w:ind w:left="1080" w:hanging="360"/>
      </w:pPr>
      <w:rPr>
        <w:rFonts w:ascii="Symbol" w:eastAsia="Times New Roman" w:hAnsi="Symbol" w:cs="Times New Roman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58F445F2"/>
    <w:multiLevelType w:val="hybridMultilevel"/>
    <w:tmpl w:val="25C6692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F8050AD"/>
    <w:multiLevelType w:val="hybridMultilevel"/>
    <w:tmpl w:val="A1A2764A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1A464C2"/>
    <w:multiLevelType w:val="multilevel"/>
    <w:tmpl w:val="FCC47EAC"/>
    <w:lvl w:ilvl="0">
      <w:start w:val="1"/>
      <w:numFmt w:val="decimal"/>
      <w:pStyle w:val="Ttulo1"/>
      <w:lvlText w:val="%1."/>
      <w:lvlJc w:val="left"/>
      <w:pPr>
        <w:tabs>
          <w:tab w:val="num" w:pos="792"/>
        </w:tabs>
        <w:ind w:left="79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750"/>
        </w:tabs>
        <w:ind w:left="1646" w:hanging="576"/>
      </w:pPr>
      <w:rPr>
        <w:rFonts w:hint="default"/>
        <w:i w:val="0"/>
        <w:sz w:val="28"/>
        <w:szCs w:val="28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80"/>
        </w:tabs>
        <w:ind w:left="108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1224"/>
        </w:tabs>
        <w:ind w:left="1224" w:hanging="864"/>
      </w:pPr>
      <w:rPr>
        <w:rFonts w:hint="default"/>
        <w:i w:val="0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368"/>
        </w:tabs>
        <w:ind w:left="136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512"/>
        </w:tabs>
        <w:ind w:left="151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656"/>
        </w:tabs>
        <w:ind w:left="165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800"/>
        </w:tabs>
        <w:ind w:left="180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944"/>
        </w:tabs>
        <w:ind w:left="1944" w:hanging="1584"/>
      </w:pPr>
      <w:rPr>
        <w:rFonts w:hint="default"/>
      </w:rPr>
    </w:lvl>
  </w:abstractNum>
  <w:num w:numId="1">
    <w:abstractNumId w:val="8"/>
  </w:num>
  <w:num w:numId="2">
    <w:abstractNumId w:val="0"/>
  </w:num>
  <w:num w:numId="3">
    <w:abstractNumId w:val="7"/>
  </w:num>
  <w:num w:numId="4">
    <w:abstractNumId w:val="4"/>
  </w:num>
  <w:num w:numId="5">
    <w:abstractNumId w:val="2"/>
  </w:num>
  <w:num w:numId="6">
    <w:abstractNumId w:val="6"/>
  </w:num>
  <w:num w:numId="7">
    <w:abstractNumId w:val="5"/>
  </w:num>
  <w:num w:numId="8">
    <w:abstractNumId w:val="3"/>
  </w:num>
  <w:num w:numId="9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0"/>
  <w:proofState w:spelling="clean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dit="readOnly" w:enforcement="0"/>
  <w:defaultTabStop w:val="720"/>
  <w:hyphenationZone w:val="425"/>
  <w:drawingGridHorizontalSpacing w:val="100"/>
  <w:drawingGridVerticalSpacing w:val="136"/>
  <w:displayHorizontalDrawingGridEvery w:val="0"/>
  <w:displayVertic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67C54"/>
    <w:rsid w:val="0000196F"/>
    <w:rsid w:val="0000472A"/>
    <w:rsid w:val="00006605"/>
    <w:rsid w:val="00007143"/>
    <w:rsid w:val="00015711"/>
    <w:rsid w:val="00016A5A"/>
    <w:rsid w:val="00023F54"/>
    <w:rsid w:val="000249FD"/>
    <w:rsid w:val="00025997"/>
    <w:rsid w:val="00031988"/>
    <w:rsid w:val="0003381D"/>
    <w:rsid w:val="000339BA"/>
    <w:rsid w:val="0003744D"/>
    <w:rsid w:val="00037ABD"/>
    <w:rsid w:val="00040B72"/>
    <w:rsid w:val="00041174"/>
    <w:rsid w:val="00041B24"/>
    <w:rsid w:val="000438CB"/>
    <w:rsid w:val="0004417F"/>
    <w:rsid w:val="0004435F"/>
    <w:rsid w:val="000465E5"/>
    <w:rsid w:val="00050DEF"/>
    <w:rsid w:val="00050FD5"/>
    <w:rsid w:val="0005121A"/>
    <w:rsid w:val="00052232"/>
    <w:rsid w:val="00052B90"/>
    <w:rsid w:val="00055F30"/>
    <w:rsid w:val="00057889"/>
    <w:rsid w:val="00065385"/>
    <w:rsid w:val="0006684A"/>
    <w:rsid w:val="00070FED"/>
    <w:rsid w:val="0007275F"/>
    <w:rsid w:val="000738AB"/>
    <w:rsid w:val="00077763"/>
    <w:rsid w:val="000779A1"/>
    <w:rsid w:val="00083E9D"/>
    <w:rsid w:val="00085C6B"/>
    <w:rsid w:val="00090EF2"/>
    <w:rsid w:val="00090F90"/>
    <w:rsid w:val="00092158"/>
    <w:rsid w:val="00092BF5"/>
    <w:rsid w:val="00093722"/>
    <w:rsid w:val="0009426D"/>
    <w:rsid w:val="00097FB8"/>
    <w:rsid w:val="000A0739"/>
    <w:rsid w:val="000A6CCB"/>
    <w:rsid w:val="000A7877"/>
    <w:rsid w:val="000B267B"/>
    <w:rsid w:val="000B3FA6"/>
    <w:rsid w:val="000B5E19"/>
    <w:rsid w:val="000C3029"/>
    <w:rsid w:val="000C43C5"/>
    <w:rsid w:val="000C48F6"/>
    <w:rsid w:val="000C5B77"/>
    <w:rsid w:val="000D050F"/>
    <w:rsid w:val="000D5C6D"/>
    <w:rsid w:val="000D6356"/>
    <w:rsid w:val="000D66F1"/>
    <w:rsid w:val="000D7ECD"/>
    <w:rsid w:val="000E1910"/>
    <w:rsid w:val="000E19CB"/>
    <w:rsid w:val="000E1B00"/>
    <w:rsid w:val="000E2521"/>
    <w:rsid w:val="000E2AD7"/>
    <w:rsid w:val="000E2B02"/>
    <w:rsid w:val="000E4C6D"/>
    <w:rsid w:val="000F04C7"/>
    <w:rsid w:val="000F0E1B"/>
    <w:rsid w:val="000F22B4"/>
    <w:rsid w:val="000F25EB"/>
    <w:rsid w:val="000F370F"/>
    <w:rsid w:val="000F4B16"/>
    <w:rsid w:val="000F67F0"/>
    <w:rsid w:val="000F6A09"/>
    <w:rsid w:val="001035E0"/>
    <w:rsid w:val="00106B72"/>
    <w:rsid w:val="0010759D"/>
    <w:rsid w:val="00112787"/>
    <w:rsid w:val="00112B63"/>
    <w:rsid w:val="001132A9"/>
    <w:rsid w:val="00115310"/>
    <w:rsid w:val="00116BDF"/>
    <w:rsid w:val="00120F4E"/>
    <w:rsid w:val="00127AF7"/>
    <w:rsid w:val="00131C87"/>
    <w:rsid w:val="00132364"/>
    <w:rsid w:val="0013591B"/>
    <w:rsid w:val="00135F99"/>
    <w:rsid w:val="0013793B"/>
    <w:rsid w:val="00140FE1"/>
    <w:rsid w:val="00141A24"/>
    <w:rsid w:val="00141DE4"/>
    <w:rsid w:val="001516A2"/>
    <w:rsid w:val="00152BA8"/>
    <w:rsid w:val="001531D1"/>
    <w:rsid w:val="00154032"/>
    <w:rsid w:val="001549D6"/>
    <w:rsid w:val="00156026"/>
    <w:rsid w:val="00156186"/>
    <w:rsid w:val="00156D17"/>
    <w:rsid w:val="001573DE"/>
    <w:rsid w:val="001630C7"/>
    <w:rsid w:val="00163A10"/>
    <w:rsid w:val="001656A1"/>
    <w:rsid w:val="0016599F"/>
    <w:rsid w:val="00167D2C"/>
    <w:rsid w:val="001704C4"/>
    <w:rsid w:val="00171051"/>
    <w:rsid w:val="00173206"/>
    <w:rsid w:val="00175B46"/>
    <w:rsid w:val="00176C34"/>
    <w:rsid w:val="00183616"/>
    <w:rsid w:val="0018464E"/>
    <w:rsid w:val="00184CF3"/>
    <w:rsid w:val="0018548E"/>
    <w:rsid w:val="00187163"/>
    <w:rsid w:val="0019002A"/>
    <w:rsid w:val="001906C5"/>
    <w:rsid w:val="001910A0"/>
    <w:rsid w:val="001A1A33"/>
    <w:rsid w:val="001A421F"/>
    <w:rsid w:val="001A5C2A"/>
    <w:rsid w:val="001A6983"/>
    <w:rsid w:val="001A72F5"/>
    <w:rsid w:val="001A7E1C"/>
    <w:rsid w:val="001B18F7"/>
    <w:rsid w:val="001B20D8"/>
    <w:rsid w:val="001B4B1D"/>
    <w:rsid w:val="001B5EB3"/>
    <w:rsid w:val="001B6F27"/>
    <w:rsid w:val="001B6F6A"/>
    <w:rsid w:val="001B73EF"/>
    <w:rsid w:val="001C31F4"/>
    <w:rsid w:val="001C3BB1"/>
    <w:rsid w:val="001C47D9"/>
    <w:rsid w:val="001C553D"/>
    <w:rsid w:val="001C574E"/>
    <w:rsid w:val="001C5CEC"/>
    <w:rsid w:val="001C6FF0"/>
    <w:rsid w:val="001D18E7"/>
    <w:rsid w:val="001D4A23"/>
    <w:rsid w:val="001D5107"/>
    <w:rsid w:val="001D5618"/>
    <w:rsid w:val="001D59B5"/>
    <w:rsid w:val="001D6506"/>
    <w:rsid w:val="001D7301"/>
    <w:rsid w:val="001E24C0"/>
    <w:rsid w:val="001F0BC9"/>
    <w:rsid w:val="001F12F0"/>
    <w:rsid w:val="001F383F"/>
    <w:rsid w:val="001F4AFC"/>
    <w:rsid w:val="001F523B"/>
    <w:rsid w:val="00200351"/>
    <w:rsid w:val="002030AA"/>
    <w:rsid w:val="002035C7"/>
    <w:rsid w:val="002076C7"/>
    <w:rsid w:val="00207726"/>
    <w:rsid w:val="00207922"/>
    <w:rsid w:val="00210023"/>
    <w:rsid w:val="0021151E"/>
    <w:rsid w:val="00212F61"/>
    <w:rsid w:val="00216BCB"/>
    <w:rsid w:val="00217032"/>
    <w:rsid w:val="00223480"/>
    <w:rsid w:val="00223E0E"/>
    <w:rsid w:val="00224335"/>
    <w:rsid w:val="00226DFF"/>
    <w:rsid w:val="002278E4"/>
    <w:rsid w:val="00227B40"/>
    <w:rsid w:val="00227CA9"/>
    <w:rsid w:val="00232484"/>
    <w:rsid w:val="0023296D"/>
    <w:rsid w:val="00233AD7"/>
    <w:rsid w:val="002350C9"/>
    <w:rsid w:val="00236C14"/>
    <w:rsid w:val="002372D7"/>
    <w:rsid w:val="00240DA1"/>
    <w:rsid w:val="002431AC"/>
    <w:rsid w:val="00244A1D"/>
    <w:rsid w:val="00252767"/>
    <w:rsid w:val="00254971"/>
    <w:rsid w:val="00256E28"/>
    <w:rsid w:val="00264D1F"/>
    <w:rsid w:val="0026524E"/>
    <w:rsid w:val="002656C6"/>
    <w:rsid w:val="002657C4"/>
    <w:rsid w:val="002660C4"/>
    <w:rsid w:val="00267AF5"/>
    <w:rsid w:val="00271EC9"/>
    <w:rsid w:val="00273200"/>
    <w:rsid w:val="0027484F"/>
    <w:rsid w:val="00275850"/>
    <w:rsid w:val="00276B86"/>
    <w:rsid w:val="00277B4E"/>
    <w:rsid w:val="00286113"/>
    <w:rsid w:val="00287CF6"/>
    <w:rsid w:val="00290587"/>
    <w:rsid w:val="0029241E"/>
    <w:rsid w:val="00294D93"/>
    <w:rsid w:val="00295972"/>
    <w:rsid w:val="00296AF2"/>
    <w:rsid w:val="002979FD"/>
    <w:rsid w:val="002A03A4"/>
    <w:rsid w:val="002A5A61"/>
    <w:rsid w:val="002A779D"/>
    <w:rsid w:val="002A7BB9"/>
    <w:rsid w:val="002B0B0F"/>
    <w:rsid w:val="002B0FE8"/>
    <w:rsid w:val="002B118B"/>
    <w:rsid w:val="002B368E"/>
    <w:rsid w:val="002B3CF5"/>
    <w:rsid w:val="002B42ED"/>
    <w:rsid w:val="002B4EB2"/>
    <w:rsid w:val="002B6E9F"/>
    <w:rsid w:val="002C086F"/>
    <w:rsid w:val="002C4591"/>
    <w:rsid w:val="002C6CDD"/>
    <w:rsid w:val="002C7D9B"/>
    <w:rsid w:val="002D12A5"/>
    <w:rsid w:val="002D15D8"/>
    <w:rsid w:val="002D54D7"/>
    <w:rsid w:val="002D7A3C"/>
    <w:rsid w:val="002E02A9"/>
    <w:rsid w:val="002E07DD"/>
    <w:rsid w:val="002E0D4E"/>
    <w:rsid w:val="002E0E56"/>
    <w:rsid w:val="002E1967"/>
    <w:rsid w:val="002E2D78"/>
    <w:rsid w:val="002E350E"/>
    <w:rsid w:val="002E4FBF"/>
    <w:rsid w:val="002E6217"/>
    <w:rsid w:val="002F122C"/>
    <w:rsid w:val="002F17CF"/>
    <w:rsid w:val="002F2531"/>
    <w:rsid w:val="002F6C58"/>
    <w:rsid w:val="00300667"/>
    <w:rsid w:val="00301BE6"/>
    <w:rsid w:val="003038BC"/>
    <w:rsid w:val="00304503"/>
    <w:rsid w:val="00304CD2"/>
    <w:rsid w:val="003059FD"/>
    <w:rsid w:val="003078DD"/>
    <w:rsid w:val="0031000E"/>
    <w:rsid w:val="0031127E"/>
    <w:rsid w:val="003114E9"/>
    <w:rsid w:val="003116B0"/>
    <w:rsid w:val="00312877"/>
    <w:rsid w:val="00314138"/>
    <w:rsid w:val="00315682"/>
    <w:rsid w:val="0031686D"/>
    <w:rsid w:val="00320545"/>
    <w:rsid w:val="00320CBE"/>
    <w:rsid w:val="0032429B"/>
    <w:rsid w:val="0032746E"/>
    <w:rsid w:val="00327942"/>
    <w:rsid w:val="003317A0"/>
    <w:rsid w:val="00331CF1"/>
    <w:rsid w:val="00331F35"/>
    <w:rsid w:val="00332C71"/>
    <w:rsid w:val="00333095"/>
    <w:rsid w:val="0033482E"/>
    <w:rsid w:val="0033487B"/>
    <w:rsid w:val="0033489A"/>
    <w:rsid w:val="00340DBA"/>
    <w:rsid w:val="00341847"/>
    <w:rsid w:val="00341B37"/>
    <w:rsid w:val="00344880"/>
    <w:rsid w:val="00346D5E"/>
    <w:rsid w:val="0034721E"/>
    <w:rsid w:val="00347974"/>
    <w:rsid w:val="0035476D"/>
    <w:rsid w:val="00356E7A"/>
    <w:rsid w:val="00357C6F"/>
    <w:rsid w:val="003620AA"/>
    <w:rsid w:val="0036574D"/>
    <w:rsid w:val="003668BF"/>
    <w:rsid w:val="00367CF6"/>
    <w:rsid w:val="00370BC7"/>
    <w:rsid w:val="00371DDA"/>
    <w:rsid w:val="00373F50"/>
    <w:rsid w:val="00377DD4"/>
    <w:rsid w:val="0038401D"/>
    <w:rsid w:val="0038626C"/>
    <w:rsid w:val="003913A8"/>
    <w:rsid w:val="003942C5"/>
    <w:rsid w:val="00395B30"/>
    <w:rsid w:val="00396256"/>
    <w:rsid w:val="003A215A"/>
    <w:rsid w:val="003A21DC"/>
    <w:rsid w:val="003A2D21"/>
    <w:rsid w:val="003A4A4E"/>
    <w:rsid w:val="003A4ED0"/>
    <w:rsid w:val="003A50C1"/>
    <w:rsid w:val="003B080B"/>
    <w:rsid w:val="003B0EFE"/>
    <w:rsid w:val="003B32BC"/>
    <w:rsid w:val="003B5012"/>
    <w:rsid w:val="003B6204"/>
    <w:rsid w:val="003B6DD2"/>
    <w:rsid w:val="003C3CD8"/>
    <w:rsid w:val="003C4BFA"/>
    <w:rsid w:val="003C675C"/>
    <w:rsid w:val="003C6E9A"/>
    <w:rsid w:val="003C7DDE"/>
    <w:rsid w:val="003D2787"/>
    <w:rsid w:val="003D3EA4"/>
    <w:rsid w:val="003D61B7"/>
    <w:rsid w:val="003D64B2"/>
    <w:rsid w:val="003D7C02"/>
    <w:rsid w:val="003E151A"/>
    <w:rsid w:val="003E168E"/>
    <w:rsid w:val="003E1B8A"/>
    <w:rsid w:val="003E2BB5"/>
    <w:rsid w:val="003E461C"/>
    <w:rsid w:val="003E4D91"/>
    <w:rsid w:val="003E53BC"/>
    <w:rsid w:val="003E5434"/>
    <w:rsid w:val="003E7CE9"/>
    <w:rsid w:val="003F34EA"/>
    <w:rsid w:val="003F3C54"/>
    <w:rsid w:val="003F3C58"/>
    <w:rsid w:val="00400C38"/>
    <w:rsid w:val="00403154"/>
    <w:rsid w:val="004043B3"/>
    <w:rsid w:val="004043BE"/>
    <w:rsid w:val="004102BE"/>
    <w:rsid w:val="00410E10"/>
    <w:rsid w:val="00410FAE"/>
    <w:rsid w:val="0041198E"/>
    <w:rsid w:val="004144D5"/>
    <w:rsid w:val="00414ABB"/>
    <w:rsid w:val="00415F08"/>
    <w:rsid w:val="00416902"/>
    <w:rsid w:val="00420EA2"/>
    <w:rsid w:val="0042490E"/>
    <w:rsid w:val="00424D89"/>
    <w:rsid w:val="00425A0E"/>
    <w:rsid w:val="00431280"/>
    <w:rsid w:val="00431E7E"/>
    <w:rsid w:val="00433634"/>
    <w:rsid w:val="00434177"/>
    <w:rsid w:val="00434402"/>
    <w:rsid w:val="00434D73"/>
    <w:rsid w:val="004373BC"/>
    <w:rsid w:val="00440590"/>
    <w:rsid w:val="0044201E"/>
    <w:rsid w:val="00443A0B"/>
    <w:rsid w:val="00445ACD"/>
    <w:rsid w:val="00445CD3"/>
    <w:rsid w:val="00446D50"/>
    <w:rsid w:val="00446D8F"/>
    <w:rsid w:val="00447C16"/>
    <w:rsid w:val="004527F1"/>
    <w:rsid w:val="00452C26"/>
    <w:rsid w:val="00452E7B"/>
    <w:rsid w:val="00454E55"/>
    <w:rsid w:val="0045575C"/>
    <w:rsid w:val="00456EB2"/>
    <w:rsid w:val="00457303"/>
    <w:rsid w:val="00457364"/>
    <w:rsid w:val="00460501"/>
    <w:rsid w:val="00460ABC"/>
    <w:rsid w:val="004623BE"/>
    <w:rsid w:val="00467C54"/>
    <w:rsid w:val="00467D80"/>
    <w:rsid w:val="004717BB"/>
    <w:rsid w:val="004721A2"/>
    <w:rsid w:val="00482B8C"/>
    <w:rsid w:val="004832BB"/>
    <w:rsid w:val="0048365E"/>
    <w:rsid w:val="00484A8F"/>
    <w:rsid w:val="00486281"/>
    <w:rsid w:val="004910B4"/>
    <w:rsid w:val="00491F7E"/>
    <w:rsid w:val="0049343C"/>
    <w:rsid w:val="00493764"/>
    <w:rsid w:val="00495819"/>
    <w:rsid w:val="00496425"/>
    <w:rsid w:val="00497872"/>
    <w:rsid w:val="004A0FF5"/>
    <w:rsid w:val="004A47F8"/>
    <w:rsid w:val="004A5710"/>
    <w:rsid w:val="004A6917"/>
    <w:rsid w:val="004B1CC0"/>
    <w:rsid w:val="004B322B"/>
    <w:rsid w:val="004B5A88"/>
    <w:rsid w:val="004B6057"/>
    <w:rsid w:val="004C111A"/>
    <w:rsid w:val="004C19B6"/>
    <w:rsid w:val="004C20F2"/>
    <w:rsid w:val="004C21DF"/>
    <w:rsid w:val="004C27C0"/>
    <w:rsid w:val="004C4875"/>
    <w:rsid w:val="004C6547"/>
    <w:rsid w:val="004D3BB2"/>
    <w:rsid w:val="004D3E10"/>
    <w:rsid w:val="004D47B4"/>
    <w:rsid w:val="004D51A2"/>
    <w:rsid w:val="004D6227"/>
    <w:rsid w:val="004D6BCB"/>
    <w:rsid w:val="004D7127"/>
    <w:rsid w:val="004D7B4A"/>
    <w:rsid w:val="004E633C"/>
    <w:rsid w:val="004E7936"/>
    <w:rsid w:val="004F0312"/>
    <w:rsid w:val="004F1C75"/>
    <w:rsid w:val="004F2421"/>
    <w:rsid w:val="004F3658"/>
    <w:rsid w:val="004F37DA"/>
    <w:rsid w:val="004F51C2"/>
    <w:rsid w:val="004F5E5A"/>
    <w:rsid w:val="004F62CC"/>
    <w:rsid w:val="00500424"/>
    <w:rsid w:val="00500C70"/>
    <w:rsid w:val="00501005"/>
    <w:rsid w:val="00504BA2"/>
    <w:rsid w:val="00505509"/>
    <w:rsid w:val="0050589E"/>
    <w:rsid w:val="00511D8C"/>
    <w:rsid w:val="00512698"/>
    <w:rsid w:val="00512716"/>
    <w:rsid w:val="005135D8"/>
    <w:rsid w:val="00513AA0"/>
    <w:rsid w:val="00515BA8"/>
    <w:rsid w:val="00515E6E"/>
    <w:rsid w:val="0052456F"/>
    <w:rsid w:val="00524798"/>
    <w:rsid w:val="00525530"/>
    <w:rsid w:val="00527167"/>
    <w:rsid w:val="00527DD1"/>
    <w:rsid w:val="0053036D"/>
    <w:rsid w:val="005332EF"/>
    <w:rsid w:val="0054133B"/>
    <w:rsid w:val="00541FF0"/>
    <w:rsid w:val="005429D1"/>
    <w:rsid w:val="00546266"/>
    <w:rsid w:val="00552CF3"/>
    <w:rsid w:val="00553782"/>
    <w:rsid w:val="005546B7"/>
    <w:rsid w:val="00555B9C"/>
    <w:rsid w:val="00555DA3"/>
    <w:rsid w:val="00556412"/>
    <w:rsid w:val="00560D1D"/>
    <w:rsid w:val="00561377"/>
    <w:rsid w:val="00565E9D"/>
    <w:rsid w:val="00566499"/>
    <w:rsid w:val="00567F92"/>
    <w:rsid w:val="00573588"/>
    <w:rsid w:val="0057394D"/>
    <w:rsid w:val="00574A11"/>
    <w:rsid w:val="0057538A"/>
    <w:rsid w:val="00580AA8"/>
    <w:rsid w:val="00580D2A"/>
    <w:rsid w:val="005830E5"/>
    <w:rsid w:val="00585CBD"/>
    <w:rsid w:val="005861AF"/>
    <w:rsid w:val="00590722"/>
    <w:rsid w:val="00590944"/>
    <w:rsid w:val="005913D7"/>
    <w:rsid w:val="00591F0E"/>
    <w:rsid w:val="0059235B"/>
    <w:rsid w:val="00592F43"/>
    <w:rsid w:val="00595389"/>
    <w:rsid w:val="00595CF4"/>
    <w:rsid w:val="005A2B3F"/>
    <w:rsid w:val="005A773F"/>
    <w:rsid w:val="005B2610"/>
    <w:rsid w:val="005B3130"/>
    <w:rsid w:val="005B31E8"/>
    <w:rsid w:val="005B3812"/>
    <w:rsid w:val="005B6600"/>
    <w:rsid w:val="005B69EC"/>
    <w:rsid w:val="005B6DBB"/>
    <w:rsid w:val="005B7EA4"/>
    <w:rsid w:val="005C0352"/>
    <w:rsid w:val="005C2574"/>
    <w:rsid w:val="005C30AA"/>
    <w:rsid w:val="005C3373"/>
    <w:rsid w:val="005C397B"/>
    <w:rsid w:val="005C5A5D"/>
    <w:rsid w:val="005C6EB7"/>
    <w:rsid w:val="005C7142"/>
    <w:rsid w:val="005C72AE"/>
    <w:rsid w:val="005C75C9"/>
    <w:rsid w:val="005C7F38"/>
    <w:rsid w:val="005D5791"/>
    <w:rsid w:val="005D63E8"/>
    <w:rsid w:val="005D6E18"/>
    <w:rsid w:val="005E01EF"/>
    <w:rsid w:val="005E3B00"/>
    <w:rsid w:val="005E5983"/>
    <w:rsid w:val="005F3FD2"/>
    <w:rsid w:val="005F4071"/>
    <w:rsid w:val="006014D6"/>
    <w:rsid w:val="00601798"/>
    <w:rsid w:val="00602498"/>
    <w:rsid w:val="006029EE"/>
    <w:rsid w:val="006067C7"/>
    <w:rsid w:val="00606BEF"/>
    <w:rsid w:val="006072FD"/>
    <w:rsid w:val="00607842"/>
    <w:rsid w:val="00607B02"/>
    <w:rsid w:val="00610F11"/>
    <w:rsid w:val="00614335"/>
    <w:rsid w:val="00620CFB"/>
    <w:rsid w:val="00622103"/>
    <w:rsid w:val="00622B9F"/>
    <w:rsid w:val="00623620"/>
    <w:rsid w:val="00630D96"/>
    <w:rsid w:val="0063585D"/>
    <w:rsid w:val="006373D3"/>
    <w:rsid w:val="00637A76"/>
    <w:rsid w:val="00640BA4"/>
    <w:rsid w:val="00645203"/>
    <w:rsid w:val="00646EB9"/>
    <w:rsid w:val="00646F4F"/>
    <w:rsid w:val="00650E8F"/>
    <w:rsid w:val="00651454"/>
    <w:rsid w:val="00651A81"/>
    <w:rsid w:val="00651B46"/>
    <w:rsid w:val="0065322E"/>
    <w:rsid w:val="0066152A"/>
    <w:rsid w:val="00664531"/>
    <w:rsid w:val="006650FD"/>
    <w:rsid w:val="00665282"/>
    <w:rsid w:val="00665643"/>
    <w:rsid w:val="00665FEB"/>
    <w:rsid w:val="0066617A"/>
    <w:rsid w:val="0066645D"/>
    <w:rsid w:val="006665F9"/>
    <w:rsid w:val="006670D6"/>
    <w:rsid w:val="006677DE"/>
    <w:rsid w:val="00667A4E"/>
    <w:rsid w:val="0067011F"/>
    <w:rsid w:val="00670EBB"/>
    <w:rsid w:val="00674238"/>
    <w:rsid w:val="0067622E"/>
    <w:rsid w:val="00682A8F"/>
    <w:rsid w:val="00684AC6"/>
    <w:rsid w:val="0068531A"/>
    <w:rsid w:val="0068561E"/>
    <w:rsid w:val="006857FF"/>
    <w:rsid w:val="00685AA4"/>
    <w:rsid w:val="00691BA8"/>
    <w:rsid w:val="00692D8B"/>
    <w:rsid w:val="006937A3"/>
    <w:rsid w:val="00696744"/>
    <w:rsid w:val="00696A5C"/>
    <w:rsid w:val="00696C2B"/>
    <w:rsid w:val="006A087A"/>
    <w:rsid w:val="006A1B47"/>
    <w:rsid w:val="006A2092"/>
    <w:rsid w:val="006A288A"/>
    <w:rsid w:val="006A4900"/>
    <w:rsid w:val="006A4B34"/>
    <w:rsid w:val="006A5289"/>
    <w:rsid w:val="006A5F55"/>
    <w:rsid w:val="006A6D15"/>
    <w:rsid w:val="006B1584"/>
    <w:rsid w:val="006B240A"/>
    <w:rsid w:val="006B3FC0"/>
    <w:rsid w:val="006B4A80"/>
    <w:rsid w:val="006B7F2F"/>
    <w:rsid w:val="006C065D"/>
    <w:rsid w:val="006C4896"/>
    <w:rsid w:val="006C4F8B"/>
    <w:rsid w:val="006D0466"/>
    <w:rsid w:val="006D1D78"/>
    <w:rsid w:val="006E0980"/>
    <w:rsid w:val="006E2698"/>
    <w:rsid w:val="006E2778"/>
    <w:rsid w:val="006E2CCC"/>
    <w:rsid w:val="006E2DCD"/>
    <w:rsid w:val="006E2E73"/>
    <w:rsid w:val="006E75E6"/>
    <w:rsid w:val="006E7CDF"/>
    <w:rsid w:val="006F1FBD"/>
    <w:rsid w:val="006F456A"/>
    <w:rsid w:val="006F49E7"/>
    <w:rsid w:val="006F4B15"/>
    <w:rsid w:val="007004D7"/>
    <w:rsid w:val="007006F8"/>
    <w:rsid w:val="00700A38"/>
    <w:rsid w:val="007021E6"/>
    <w:rsid w:val="00704CD5"/>
    <w:rsid w:val="007065E3"/>
    <w:rsid w:val="00707A1F"/>
    <w:rsid w:val="00710344"/>
    <w:rsid w:val="0071050F"/>
    <w:rsid w:val="007108C9"/>
    <w:rsid w:val="007119A5"/>
    <w:rsid w:val="00711A9F"/>
    <w:rsid w:val="00715734"/>
    <w:rsid w:val="007157DB"/>
    <w:rsid w:val="00715943"/>
    <w:rsid w:val="00716188"/>
    <w:rsid w:val="00716745"/>
    <w:rsid w:val="00716FBF"/>
    <w:rsid w:val="0072079C"/>
    <w:rsid w:val="00721178"/>
    <w:rsid w:val="00721687"/>
    <w:rsid w:val="007232EC"/>
    <w:rsid w:val="0072457A"/>
    <w:rsid w:val="0072499A"/>
    <w:rsid w:val="00730A99"/>
    <w:rsid w:val="007329BB"/>
    <w:rsid w:val="00732BC7"/>
    <w:rsid w:val="0073609A"/>
    <w:rsid w:val="007368B8"/>
    <w:rsid w:val="00737666"/>
    <w:rsid w:val="00741E47"/>
    <w:rsid w:val="00743087"/>
    <w:rsid w:val="0074336F"/>
    <w:rsid w:val="00743AF9"/>
    <w:rsid w:val="0074420D"/>
    <w:rsid w:val="007451AD"/>
    <w:rsid w:val="00747965"/>
    <w:rsid w:val="007500C8"/>
    <w:rsid w:val="0075330F"/>
    <w:rsid w:val="00755300"/>
    <w:rsid w:val="007554D2"/>
    <w:rsid w:val="00755CD7"/>
    <w:rsid w:val="00757801"/>
    <w:rsid w:val="00757E16"/>
    <w:rsid w:val="007619F8"/>
    <w:rsid w:val="00761D8D"/>
    <w:rsid w:val="00762D1B"/>
    <w:rsid w:val="0076378F"/>
    <w:rsid w:val="007637FB"/>
    <w:rsid w:val="007679C2"/>
    <w:rsid w:val="007736FB"/>
    <w:rsid w:val="00774763"/>
    <w:rsid w:val="00774CDF"/>
    <w:rsid w:val="007754D7"/>
    <w:rsid w:val="007769FC"/>
    <w:rsid w:val="00780D3B"/>
    <w:rsid w:val="007847A2"/>
    <w:rsid w:val="00784B87"/>
    <w:rsid w:val="00785962"/>
    <w:rsid w:val="007906DA"/>
    <w:rsid w:val="00792189"/>
    <w:rsid w:val="00792D16"/>
    <w:rsid w:val="00792E48"/>
    <w:rsid w:val="00793130"/>
    <w:rsid w:val="00794C06"/>
    <w:rsid w:val="00794F0F"/>
    <w:rsid w:val="00795A32"/>
    <w:rsid w:val="007A1E7B"/>
    <w:rsid w:val="007A29AD"/>
    <w:rsid w:val="007A3C76"/>
    <w:rsid w:val="007A41EB"/>
    <w:rsid w:val="007A7B22"/>
    <w:rsid w:val="007A7D9A"/>
    <w:rsid w:val="007B2AAD"/>
    <w:rsid w:val="007B3BED"/>
    <w:rsid w:val="007B4479"/>
    <w:rsid w:val="007B6A6F"/>
    <w:rsid w:val="007B6EA2"/>
    <w:rsid w:val="007C052F"/>
    <w:rsid w:val="007C1337"/>
    <w:rsid w:val="007C25F1"/>
    <w:rsid w:val="007C3E42"/>
    <w:rsid w:val="007C5094"/>
    <w:rsid w:val="007C7F16"/>
    <w:rsid w:val="007D391D"/>
    <w:rsid w:val="007D465A"/>
    <w:rsid w:val="007D5123"/>
    <w:rsid w:val="007D6985"/>
    <w:rsid w:val="007D6B88"/>
    <w:rsid w:val="007E01E8"/>
    <w:rsid w:val="007E145F"/>
    <w:rsid w:val="007E2EE1"/>
    <w:rsid w:val="007E53E9"/>
    <w:rsid w:val="007E5673"/>
    <w:rsid w:val="007E5F89"/>
    <w:rsid w:val="007E6184"/>
    <w:rsid w:val="007E7B1C"/>
    <w:rsid w:val="007F0B6B"/>
    <w:rsid w:val="007F36D6"/>
    <w:rsid w:val="007F3AF3"/>
    <w:rsid w:val="007F5357"/>
    <w:rsid w:val="007F5CF6"/>
    <w:rsid w:val="007F7B90"/>
    <w:rsid w:val="00802785"/>
    <w:rsid w:val="008029F4"/>
    <w:rsid w:val="00805EE6"/>
    <w:rsid w:val="0080778F"/>
    <w:rsid w:val="00810B17"/>
    <w:rsid w:val="00810CC9"/>
    <w:rsid w:val="00811253"/>
    <w:rsid w:val="00811595"/>
    <w:rsid w:val="00813231"/>
    <w:rsid w:val="0081618F"/>
    <w:rsid w:val="00816701"/>
    <w:rsid w:val="00817AA5"/>
    <w:rsid w:val="008207C7"/>
    <w:rsid w:val="008209B5"/>
    <w:rsid w:val="0082304B"/>
    <w:rsid w:val="00826875"/>
    <w:rsid w:val="00831E7A"/>
    <w:rsid w:val="008346A4"/>
    <w:rsid w:val="00834B4A"/>
    <w:rsid w:val="00836A17"/>
    <w:rsid w:val="00836A52"/>
    <w:rsid w:val="00841735"/>
    <w:rsid w:val="008419A6"/>
    <w:rsid w:val="008426B8"/>
    <w:rsid w:val="00842B08"/>
    <w:rsid w:val="00842B56"/>
    <w:rsid w:val="00851F2B"/>
    <w:rsid w:val="00852BFA"/>
    <w:rsid w:val="00855B34"/>
    <w:rsid w:val="00856B54"/>
    <w:rsid w:val="008603DA"/>
    <w:rsid w:val="00861BBC"/>
    <w:rsid w:val="008628AD"/>
    <w:rsid w:val="008634D4"/>
    <w:rsid w:val="00864BF9"/>
    <w:rsid w:val="00867A69"/>
    <w:rsid w:val="00873D9E"/>
    <w:rsid w:val="00874FC1"/>
    <w:rsid w:val="00875739"/>
    <w:rsid w:val="00875E5E"/>
    <w:rsid w:val="00877022"/>
    <w:rsid w:val="008816F9"/>
    <w:rsid w:val="00886F2F"/>
    <w:rsid w:val="00887394"/>
    <w:rsid w:val="008875D5"/>
    <w:rsid w:val="00893285"/>
    <w:rsid w:val="00893FE0"/>
    <w:rsid w:val="00894258"/>
    <w:rsid w:val="00897F89"/>
    <w:rsid w:val="008A01D7"/>
    <w:rsid w:val="008A03C4"/>
    <w:rsid w:val="008A167C"/>
    <w:rsid w:val="008A1AA5"/>
    <w:rsid w:val="008A1AF5"/>
    <w:rsid w:val="008A2386"/>
    <w:rsid w:val="008A4730"/>
    <w:rsid w:val="008A4F0A"/>
    <w:rsid w:val="008B14B9"/>
    <w:rsid w:val="008B16F1"/>
    <w:rsid w:val="008B2495"/>
    <w:rsid w:val="008B4B8D"/>
    <w:rsid w:val="008B4CA9"/>
    <w:rsid w:val="008B5774"/>
    <w:rsid w:val="008C0742"/>
    <w:rsid w:val="008C0A97"/>
    <w:rsid w:val="008C1723"/>
    <w:rsid w:val="008C33DC"/>
    <w:rsid w:val="008C3B62"/>
    <w:rsid w:val="008C5A8B"/>
    <w:rsid w:val="008C7452"/>
    <w:rsid w:val="008D452E"/>
    <w:rsid w:val="008D7A29"/>
    <w:rsid w:val="008D7AEA"/>
    <w:rsid w:val="008E0508"/>
    <w:rsid w:val="008E0B17"/>
    <w:rsid w:val="008E23E2"/>
    <w:rsid w:val="008E3F1E"/>
    <w:rsid w:val="008E4DAC"/>
    <w:rsid w:val="008E4DF4"/>
    <w:rsid w:val="008E5425"/>
    <w:rsid w:val="008F032B"/>
    <w:rsid w:val="008F0C8C"/>
    <w:rsid w:val="008F1E88"/>
    <w:rsid w:val="008F4FC0"/>
    <w:rsid w:val="008F7CF9"/>
    <w:rsid w:val="008F7F14"/>
    <w:rsid w:val="00900E34"/>
    <w:rsid w:val="00903E9C"/>
    <w:rsid w:val="009075AE"/>
    <w:rsid w:val="00907ADB"/>
    <w:rsid w:val="00910011"/>
    <w:rsid w:val="00911E2A"/>
    <w:rsid w:val="009128A6"/>
    <w:rsid w:val="009202E9"/>
    <w:rsid w:val="00920FA3"/>
    <w:rsid w:val="009218A0"/>
    <w:rsid w:val="00924D26"/>
    <w:rsid w:val="00926B94"/>
    <w:rsid w:val="00927FC7"/>
    <w:rsid w:val="0093289D"/>
    <w:rsid w:val="009329DB"/>
    <w:rsid w:val="00933040"/>
    <w:rsid w:val="00933733"/>
    <w:rsid w:val="009341FB"/>
    <w:rsid w:val="00936A36"/>
    <w:rsid w:val="009401B8"/>
    <w:rsid w:val="009404D6"/>
    <w:rsid w:val="00940A89"/>
    <w:rsid w:val="009456A7"/>
    <w:rsid w:val="009456FB"/>
    <w:rsid w:val="0094632B"/>
    <w:rsid w:val="00946391"/>
    <w:rsid w:val="00947680"/>
    <w:rsid w:val="00947EBE"/>
    <w:rsid w:val="0095089C"/>
    <w:rsid w:val="00950F23"/>
    <w:rsid w:val="00951BCF"/>
    <w:rsid w:val="00952F20"/>
    <w:rsid w:val="00953742"/>
    <w:rsid w:val="009550BE"/>
    <w:rsid w:val="00955AF7"/>
    <w:rsid w:val="00957538"/>
    <w:rsid w:val="00960978"/>
    <w:rsid w:val="00966C74"/>
    <w:rsid w:val="00970625"/>
    <w:rsid w:val="0097120A"/>
    <w:rsid w:val="0097128D"/>
    <w:rsid w:val="00973423"/>
    <w:rsid w:val="00973AC0"/>
    <w:rsid w:val="00974025"/>
    <w:rsid w:val="00976307"/>
    <w:rsid w:val="009766AC"/>
    <w:rsid w:val="00977383"/>
    <w:rsid w:val="00980C22"/>
    <w:rsid w:val="0098219E"/>
    <w:rsid w:val="009839B0"/>
    <w:rsid w:val="009867D8"/>
    <w:rsid w:val="00986B00"/>
    <w:rsid w:val="00986B08"/>
    <w:rsid w:val="00987715"/>
    <w:rsid w:val="00987DB7"/>
    <w:rsid w:val="00990006"/>
    <w:rsid w:val="0099430E"/>
    <w:rsid w:val="009A16C7"/>
    <w:rsid w:val="009A16E1"/>
    <w:rsid w:val="009A17D8"/>
    <w:rsid w:val="009A2578"/>
    <w:rsid w:val="009A309E"/>
    <w:rsid w:val="009A347B"/>
    <w:rsid w:val="009A60A7"/>
    <w:rsid w:val="009A668D"/>
    <w:rsid w:val="009B0C4F"/>
    <w:rsid w:val="009B69E0"/>
    <w:rsid w:val="009C0301"/>
    <w:rsid w:val="009C56E6"/>
    <w:rsid w:val="009C6020"/>
    <w:rsid w:val="009C686F"/>
    <w:rsid w:val="009C6AD0"/>
    <w:rsid w:val="009C7B09"/>
    <w:rsid w:val="009D22B9"/>
    <w:rsid w:val="009D2F7D"/>
    <w:rsid w:val="009D5ACD"/>
    <w:rsid w:val="009D6347"/>
    <w:rsid w:val="009E284A"/>
    <w:rsid w:val="009E3C4E"/>
    <w:rsid w:val="009F0679"/>
    <w:rsid w:val="009F3BD4"/>
    <w:rsid w:val="009F67DF"/>
    <w:rsid w:val="00A00846"/>
    <w:rsid w:val="00A00D37"/>
    <w:rsid w:val="00A05248"/>
    <w:rsid w:val="00A05B09"/>
    <w:rsid w:val="00A10F1E"/>
    <w:rsid w:val="00A12EA5"/>
    <w:rsid w:val="00A12F07"/>
    <w:rsid w:val="00A138E9"/>
    <w:rsid w:val="00A13B63"/>
    <w:rsid w:val="00A14085"/>
    <w:rsid w:val="00A15D3A"/>
    <w:rsid w:val="00A215FB"/>
    <w:rsid w:val="00A23378"/>
    <w:rsid w:val="00A23C60"/>
    <w:rsid w:val="00A24F16"/>
    <w:rsid w:val="00A25E17"/>
    <w:rsid w:val="00A27AD8"/>
    <w:rsid w:val="00A31E4B"/>
    <w:rsid w:val="00A32481"/>
    <w:rsid w:val="00A33AD7"/>
    <w:rsid w:val="00A355C5"/>
    <w:rsid w:val="00A370F1"/>
    <w:rsid w:val="00A37BF2"/>
    <w:rsid w:val="00A37F46"/>
    <w:rsid w:val="00A43BF3"/>
    <w:rsid w:val="00A440E1"/>
    <w:rsid w:val="00A45B7D"/>
    <w:rsid w:val="00A517B8"/>
    <w:rsid w:val="00A53189"/>
    <w:rsid w:val="00A62496"/>
    <w:rsid w:val="00A62DE7"/>
    <w:rsid w:val="00A6398A"/>
    <w:rsid w:val="00A64292"/>
    <w:rsid w:val="00A642A6"/>
    <w:rsid w:val="00A66B29"/>
    <w:rsid w:val="00A6710F"/>
    <w:rsid w:val="00A70397"/>
    <w:rsid w:val="00A71079"/>
    <w:rsid w:val="00A7249B"/>
    <w:rsid w:val="00A74044"/>
    <w:rsid w:val="00A74D85"/>
    <w:rsid w:val="00A83978"/>
    <w:rsid w:val="00A844F3"/>
    <w:rsid w:val="00A85241"/>
    <w:rsid w:val="00A90940"/>
    <w:rsid w:val="00A91645"/>
    <w:rsid w:val="00A91995"/>
    <w:rsid w:val="00A92567"/>
    <w:rsid w:val="00A92FAE"/>
    <w:rsid w:val="00A96B27"/>
    <w:rsid w:val="00A97041"/>
    <w:rsid w:val="00A97060"/>
    <w:rsid w:val="00AA0274"/>
    <w:rsid w:val="00AA2B36"/>
    <w:rsid w:val="00AA537C"/>
    <w:rsid w:val="00AA6414"/>
    <w:rsid w:val="00AA64CE"/>
    <w:rsid w:val="00AA6ED7"/>
    <w:rsid w:val="00AB0D4F"/>
    <w:rsid w:val="00AB154D"/>
    <w:rsid w:val="00AB28F6"/>
    <w:rsid w:val="00AB3C8A"/>
    <w:rsid w:val="00AB560A"/>
    <w:rsid w:val="00AB5E67"/>
    <w:rsid w:val="00AB7B5F"/>
    <w:rsid w:val="00AC0098"/>
    <w:rsid w:val="00AC070D"/>
    <w:rsid w:val="00AC0D84"/>
    <w:rsid w:val="00AC0F6A"/>
    <w:rsid w:val="00AC178A"/>
    <w:rsid w:val="00AC2008"/>
    <w:rsid w:val="00AC2BF2"/>
    <w:rsid w:val="00AC3CBC"/>
    <w:rsid w:val="00AC5E57"/>
    <w:rsid w:val="00AD1F06"/>
    <w:rsid w:val="00AD230D"/>
    <w:rsid w:val="00AD254B"/>
    <w:rsid w:val="00AD3F18"/>
    <w:rsid w:val="00AD4BC1"/>
    <w:rsid w:val="00AD5F35"/>
    <w:rsid w:val="00AD7E0E"/>
    <w:rsid w:val="00AE4F07"/>
    <w:rsid w:val="00AE5B45"/>
    <w:rsid w:val="00AE7930"/>
    <w:rsid w:val="00AF032A"/>
    <w:rsid w:val="00AF1F80"/>
    <w:rsid w:val="00AF2C23"/>
    <w:rsid w:val="00AF3E67"/>
    <w:rsid w:val="00AF6B32"/>
    <w:rsid w:val="00AF730A"/>
    <w:rsid w:val="00B025E4"/>
    <w:rsid w:val="00B03741"/>
    <w:rsid w:val="00B04594"/>
    <w:rsid w:val="00B07B5B"/>
    <w:rsid w:val="00B14767"/>
    <w:rsid w:val="00B14F79"/>
    <w:rsid w:val="00B2231C"/>
    <w:rsid w:val="00B23651"/>
    <w:rsid w:val="00B24DC6"/>
    <w:rsid w:val="00B261D5"/>
    <w:rsid w:val="00B26BAE"/>
    <w:rsid w:val="00B2706B"/>
    <w:rsid w:val="00B3126C"/>
    <w:rsid w:val="00B35657"/>
    <w:rsid w:val="00B4030B"/>
    <w:rsid w:val="00B412EE"/>
    <w:rsid w:val="00B41F60"/>
    <w:rsid w:val="00B422E1"/>
    <w:rsid w:val="00B42D20"/>
    <w:rsid w:val="00B436C4"/>
    <w:rsid w:val="00B43B1C"/>
    <w:rsid w:val="00B45B03"/>
    <w:rsid w:val="00B46794"/>
    <w:rsid w:val="00B47588"/>
    <w:rsid w:val="00B50064"/>
    <w:rsid w:val="00B52DBB"/>
    <w:rsid w:val="00B53563"/>
    <w:rsid w:val="00B53CA3"/>
    <w:rsid w:val="00B578BA"/>
    <w:rsid w:val="00B57D9E"/>
    <w:rsid w:val="00B57FE2"/>
    <w:rsid w:val="00B61184"/>
    <w:rsid w:val="00B61416"/>
    <w:rsid w:val="00B61E42"/>
    <w:rsid w:val="00B62CFB"/>
    <w:rsid w:val="00B633E8"/>
    <w:rsid w:val="00B6394B"/>
    <w:rsid w:val="00B63A4F"/>
    <w:rsid w:val="00B65BC2"/>
    <w:rsid w:val="00B65C0F"/>
    <w:rsid w:val="00B65F13"/>
    <w:rsid w:val="00B72A56"/>
    <w:rsid w:val="00B7694F"/>
    <w:rsid w:val="00B775D4"/>
    <w:rsid w:val="00B80E8B"/>
    <w:rsid w:val="00B81354"/>
    <w:rsid w:val="00B819F0"/>
    <w:rsid w:val="00B83966"/>
    <w:rsid w:val="00B8459A"/>
    <w:rsid w:val="00B8736C"/>
    <w:rsid w:val="00B90B96"/>
    <w:rsid w:val="00B90C30"/>
    <w:rsid w:val="00B916D5"/>
    <w:rsid w:val="00B929FA"/>
    <w:rsid w:val="00B93406"/>
    <w:rsid w:val="00B97B53"/>
    <w:rsid w:val="00BA0411"/>
    <w:rsid w:val="00BA077C"/>
    <w:rsid w:val="00BA271E"/>
    <w:rsid w:val="00BA4ED7"/>
    <w:rsid w:val="00BA5C4F"/>
    <w:rsid w:val="00BA5E29"/>
    <w:rsid w:val="00BA623A"/>
    <w:rsid w:val="00BA6523"/>
    <w:rsid w:val="00BB0A72"/>
    <w:rsid w:val="00BB29A8"/>
    <w:rsid w:val="00BB3904"/>
    <w:rsid w:val="00BB56B2"/>
    <w:rsid w:val="00BB5C86"/>
    <w:rsid w:val="00BB7AF7"/>
    <w:rsid w:val="00BC2C32"/>
    <w:rsid w:val="00BC349D"/>
    <w:rsid w:val="00BC68C3"/>
    <w:rsid w:val="00BD22D5"/>
    <w:rsid w:val="00BD27FD"/>
    <w:rsid w:val="00BD32E3"/>
    <w:rsid w:val="00BD36B1"/>
    <w:rsid w:val="00BD3A9B"/>
    <w:rsid w:val="00BD5F1F"/>
    <w:rsid w:val="00BD7755"/>
    <w:rsid w:val="00BE240F"/>
    <w:rsid w:val="00BE33F6"/>
    <w:rsid w:val="00BE6C39"/>
    <w:rsid w:val="00BE704B"/>
    <w:rsid w:val="00BE75C7"/>
    <w:rsid w:val="00BF1170"/>
    <w:rsid w:val="00BF13E2"/>
    <w:rsid w:val="00BF629C"/>
    <w:rsid w:val="00C03A8F"/>
    <w:rsid w:val="00C05209"/>
    <w:rsid w:val="00C062DA"/>
    <w:rsid w:val="00C10D95"/>
    <w:rsid w:val="00C11E24"/>
    <w:rsid w:val="00C12273"/>
    <w:rsid w:val="00C1430C"/>
    <w:rsid w:val="00C15A5D"/>
    <w:rsid w:val="00C20FC3"/>
    <w:rsid w:val="00C22FFD"/>
    <w:rsid w:val="00C23A74"/>
    <w:rsid w:val="00C25CE7"/>
    <w:rsid w:val="00C30AD1"/>
    <w:rsid w:val="00C31802"/>
    <w:rsid w:val="00C31832"/>
    <w:rsid w:val="00C3198D"/>
    <w:rsid w:val="00C325C5"/>
    <w:rsid w:val="00C3266E"/>
    <w:rsid w:val="00C34D87"/>
    <w:rsid w:val="00C35AAD"/>
    <w:rsid w:val="00C36F54"/>
    <w:rsid w:val="00C41503"/>
    <w:rsid w:val="00C435F8"/>
    <w:rsid w:val="00C44E81"/>
    <w:rsid w:val="00C4560D"/>
    <w:rsid w:val="00C5003D"/>
    <w:rsid w:val="00C52794"/>
    <w:rsid w:val="00C5310A"/>
    <w:rsid w:val="00C551AB"/>
    <w:rsid w:val="00C565FE"/>
    <w:rsid w:val="00C61388"/>
    <w:rsid w:val="00C74478"/>
    <w:rsid w:val="00C74A36"/>
    <w:rsid w:val="00C810F1"/>
    <w:rsid w:val="00C811A8"/>
    <w:rsid w:val="00C84159"/>
    <w:rsid w:val="00C87D01"/>
    <w:rsid w:val="00C933D9"/>
    <w:rsid w:val="00C9373A"/>
    <w:rsid w:val="00C93B20"/>
    <w:rsid w:val="00C95392"/>
    <w:rsid w:val="00C975BC"/>
    <w:rsid w:val="00CA02CF"/>
    <w:rsid w:val="00CA52C6"/>
    <w:rsid w:val="00CB097B"/>
    <w:rsid w:val="00CB3E52"/>
    <w:rsid w:val="00CC3D6B"/>
    <w:rsid w:val="00CC56EC"/>
    <w:rsid w:val="00CC6066"/>
    <w:rsid w:val="00CC61FD"/>
    <w:rsid w:val="00CC7B83"/>
    <w:rsid w:val="00CD1756"/>
    <w:rsid w:val="00CD34CC"/>
    <w:rsid w:val="00CD6491"/>
    <w:rsid w:val="00CE0C1C"/>
    <w:rsid w:val="00CE4032"/>
    <w:rsid w:val="00CE7237"/>
    <w:rsid w:val="00CE77FF"/>
    <w:rsid w:val="00CE7DFC"/>
    <w:rsid w:val="00CF0DE2"/>
    <w:rsid w:val="00CF119D"/>
    <w:rsid w:val="00CF194C"/>
    <w:rsid w:val="00CF1D2C"/>
    <w:rsid w:val="00CF2A57"/>
    <w:rsid w:val="00CF2A89"/>
    <w:rsid w:val="00CF2B8E"/>
    <w:rsid w:val="00CF47D5"/>
    <w:rsid w:val="00CF5BEC"/>
    <w:rsid w:val="00CF5CA5"/>
    <w:rsid w:val="00CF5DFF"/>
    <w:rsid w:val="00CF6548"/>
    <w:rsid w:val="00CF6B2B"/>
    <w:rsid w:val="00D00633"/>
    <w:rsid w:val="00D01032"/>
    <w:rsid w:val="00D01AFF"/>
    <w:rsid w:val="00D04D86"/>
    <w:rsid w:val="00D0517A"/>
    <w:rsid w:val="00D05AA8"/>
    <w:rsid w:val="00D0695D"/>
    <w:rsid w:val="00D075F3"/>
    <w:rsid w:val="00D11068"/>
    <w:rsid w:val="00D1131F"/>
    <w:rsid w:val="00D114BE"/>
    <w:rsid w:val="00D12E0F"/>
    <w:rsid w:val="00D14645"/>
    <w:rsid w:val="00D16EB5"/>
    <w:rsid w:val="00D17BB9"/>
    <w:rsid w:val="00D20338"/>
    <w:rsid w:val="00D22028"/>
    <w:rsid w:val="00D22503"/>
    <w:rsid w:val="00D2486A"/>
    <w:rsid w:val="00D24B87"/>
    <w:rsid w:val="00D2705A"/>
    <w:rsid w:val="00D2708F"/>
    <w:rsid w:val="00D30A2A"/>
    <w:rsid w:val="00D333DE"/>
    <w:rsid w:val="00D34993"/>
    <w:rsid w:val="00D3546B"/>
    <w:rsid w:val="00D35C8A"/>
    <w:rsid w:val="00D377AC"/>
    <w:rsid w:val="00D379A3"/>
    <w:rsid w:val="00D40599"/>
    <w:rsid w:val="00D40B40"/>
    <w:rsid w:val="00D41FA1"/>
    <w:rsid w:val="00D422C0"/>
    <w:rsid w:val="00D4299E"/>
    <w:rsid w:val="00D45B5E"/>
    <w:rsid w:val="00D47955"/>
    <w:rsid w:val="00D47A3C"/>
    <w:rsid w:val="00D47A8A"/>
    <w:rsid w:val="00D50D4E"/>
    <w:rsid w:val="00D5129B"/>
    <w:rsid w:val="00D516F5"/>
    <w:rsid w:val="00D52053"/>
    <w:rsid w:val="00D53EAE"/>
    <w:rsid w:val="00D54B66"/>
    <w:rsid w:val="00D57D8C"/>
    <w:rsid w:val="00D63684"/>
    <w:rsid w:val="00D63C96"/>
    <w:rsid w:val="00D64034"/>
    <w:rsid w:val="00D64486"/>
    <w:rsid w:val="00D644A3"/>
    <w:rsid w:val="00D65914"/>
    <w:rsid w:val="00D67841"/>
    <w:rsid w:val="00D67A08"/>
    <w:rsid w:val="00D70DF0"/>
    <w:rsid w:val="00D713FD"/>
    <w:rsid w:val="00D726B3"/>
    <w:rsid w:val="00D752E8"/>
    <w:rsid w:val="00D77A5E"/>
    <w:rsid w:val="00D805BD"/>
    <w:rsid w:val="00D80756"/>
    <w:rsid w:val="00D8154D"/>
    <w:rsid w:val="00D81BD4"/>
    <w:rsid w:val="00D83730"/>
    <w:rsid w:val="00D83768"/>
    <w:rsid w:val="00D849BF"/>
    <w:rsid w:val="00D85E32"/>
    <w:rsid w:val="00D87A27"/>
    <w:rsid w:val="00D9108F"/>
    <w:rsid w:val="00D9135A"/>
    <w:rsid w:val="00D92B65"/>
    <w:rsid w:val="00D95321"/>
    <w:rsid w:val="00DA056B"/>
    <w:rsid w:val="00DA136F"/>
    <w:rsid w:val="00DA2A2A"/>
    <w:rsid w:val="00DA42D2"/>
    <w:rsid w:val="00DA5525"/>
    <w:rsid w:val="00DA5814"/>
    <w:rsid w:val="00DA612C"/>
    <w:rsid w:val="00DA6457"/>
    <w:rsid w:val="00DB0794"/>
    <w:rsid w:val="00DB2426"/>
    <w:rsid w:val="00DB38A8"/>
    <w:rsid w:val="00DB5439"/>
    <w:rsid w:val="00DB578B"/>
    <w:rsid w:val="00DB697C"/>
    <w:rsid w:val="00DB6D2D"/>
    <w:rsid w:val="00DC0139"/>
    <w:rsid w:val="00DC10CF"/>
    <w:rsid w:val="00DC1E8D"/>
    <w:rsid w:val="00DC3F6B"/>
    <w:rsid w:val="00DC4072"/>
    <w:rsid w:val="00DC4BE9"/>
    <w:rsid w:val="00DC6365"/>
    <w:rsid w:val="00DD4025"/>
    <w:rsid w:val="00DD7E96"/>
    <w:rsid w:val="00DE0553"/>
    <w:rsid w:val="00DE27F8"/>
    <w:rsid w:val="00DE2D98"/>
    <w:rsid w:val="00DE5619"/>
    <w:rsid w:val="00DE5B5B"/>
    <w:rsid w:val="00DF2C17"/>
    <w:rsid w:val="00DF2CF2"/>
    <w:rsid w:val="00DF40F9"/>
    <w:rsid w:val="00DF59DE"/>
    <w:rsid w:val="00DF69A3"/>
    <w:rsid w:val="00E006D2"/>
    <w:rsid w:val="00E00CCA"/>
    <w:rsid w:val="00E011EA"/>
    <w:rsid w:val="00E017B9"/>
    <w:rsid w:val="00E01EA7"/>
    <w:rsid w:val="00E0515A"/>
    <w:rsid w:val="00E057E9"/>
    <w:rsid w:val="00E0679B"/>
    <w:rsid w:val="00E076B5"/>
    <w:rsid w:val="00E128C6"/>
    <w:rsid w:val="00E1293F"/>
    <w:rsid w:val="00E164EA"/>
    <w:rsid w:val="00E16BD4"/>
    <w:rsid w:val="00E217CB"/>
    <w:rsid w:val="00E22687"/>
    <w:rsid w:val="00E25758"/>
    <w:rsid w:val="00E31975"/>
    <w:rsid w:val="00E31B53"/>
    <w:rsid w:val="00E31CBB"/>
    <w:rsid w:val="00E32BE4"/>
    <w:rsid w:val="00E33305"/>
    <w:rsid w:val="00E34D55"/>
    <w:rsid w:val="00E35F76"/>
    <w:rsid w:val="00E37887"/>
    <w:rsid w:val="00E40776"/>
    <w:rsid w:val="00E40F33"/>
    <w:rsid w:val="00E41AD7"/>
    <w:rsid w:val="00E42A20"/>
    <w:rsid w:val="00E43E4C"/>
    <w:rsid w:val="00E45560"/>
    <w:rsid w:val="00E45CD4"/>
    <w:rsid w:val="00E47733"/>
    <w:rsid w:val="00E47B25"/>
    <w:rsid w:val="00E50204"/>
    <w:rsid w:val="00E52F29"/>
    <w:rsid w:val="00E54A66"/>
    <w:rsid w:val="00E554E2"/>
    <w:rsid w:val="00E55D39"/>
    <w:rsid w:val="00E55F63"/>
    <w:rsid w:val="00E5665F"/>
    <w:rsid w:val="00E609AD"/>
    <w:rsid w:val="00E613D0"/>
    <w:rsid w:val="00E61FF2"/>
    <w:rsid w:val="00E669C1"/>
    <w:rsid w:val="00E66A1D"/>
    <w:rsid w:val="00E72537"/>
    <w:rsid w:val="00E7359F"/>
    <w:rsid w:val="00E73DE9"/>
    <w:rsid w:val="00E77A23"/>
    <w:rsid w:val="00E824BE"/>
    <w:rsid w:val="00E83688"/>
    <w:rsid w:val="00E854DB"/>
    <w:rsid w:val="00E92F19"/>
    <w:rsid w:val="00E95ADF"/>
    <w:rsid w:val="00EA4A8A"/>
    <w:rsid w:val="00EA5594"/>
    <w:rsid w:val="00EB1D41"/>
    <w:rsid w:val="00EB1EFC"/>
    <w:rsid w:val="00EB36B2"/>
    <w:rsid w:val="00EB463C"/>
    <w:rsid w:val="00EB71CA"/>
    <w:rsid w:val="00EC07AB"/>
    <w:rsid w:val="00EC1938"/>
    <w:rsid w:val="00EC402B"/>
    <w:rsid w:val="00EC4402"/>
    <w:rsid w:val="00EC4BC2"/>
    <w:rsid w:val="00EC6302"/>
    <w:rsid w:val="00EC6CFE"/>
    <w:rsid w:val="00EC7367"/>
    <w:rsid w:val="00EC7D7B"/>
    <w:rsid w:val="00ED1B45"/>
    <w:rsid w:val="00ED45A3"/>
    <w:rsid w:val="00ED5687"/>
    <w:rsid w:val="00ED5D59"/>
    <w:rsid w:val="00ED6C03"/>
    <w:rsid w:val="00ED72BF"/>
    <w:rsid w:val="00EE0BA6"/>
    <w:rsid w:val="00EE1A25"/>
    <w:rsid w:val="00EE1C68"/>
    <w:rsid w:val="00EE206B"/>
    <w:rsid w:val="00EE31E0"/>
    <w:rsid w:val="00EE3477"/>
    <w:rsid w:val="00EE3C19"/>
    <w:rsid w:val="00EE50E2"/>
    <w:rsid w:val="00EE6A30"/>
    <w:rsid w:val="00EF0693"/>
    <w:rsid w:val="00EF1788"/>
    <w:rsid w:val="00EF1880"/>
    <w:rsid w:val="00EF4513"/>
    <w:rsid w:val="00EF4522"/>
    <w:rsid w:val="00F027BE"/>
    <w:rsid w:val="00F02E6C"/>
    <w:rsid w:val="00F0596D"/>
    <w:rsid w:val="00F121ED"/>
    <w:rsid w:val="00F12554"/>
    <w:rsid w:val="00F131A5"/>
    <w:rsid w:val="00F14DC4"/>
    <w:rsid w:val="00F14E2A"/>
    <w:rsid w:val="00F14EF3"/>
    <w:rsid w:val="00F15F4E"/>
    <w:rsid w:val="00F17249"/>
    <w:rsid w:val="00F17635"/>
    <w:rsid w:val="00F20D47"/>
    <w:rsid w:val="00F22B13"/>
    <w:rsid w:val="00F248E4"/>
    <w:rsid w:val="00F315A8"/>
    <w:rsid w:val="00F32EBA"/>
    <w:rsid w:val="00F3365A"/>
    <w:rsid w:val="00F34940"/>
    <w:rsid w:val="00F35579"/>
    <w:rsid w:val="00F36235"/>
    <w:rsid w:val="00F36BB1"/>
    <w:rsid w:val="00F37DA6"/>
    <w:rsid w:val="00F4095E"/>
    <w:rsid w:val="00F410B1"/>
    <w:rsid w:val="00F41C7A"/>
    <w:rsid w:val="00F44966"/>
    <w:rsid w:val="00F468CA"/>
    <w:rsid w:val="00F469C9"/>
    <w:rsid w:val="00F46F79"/>
    <w:rsid w:val="00F527FE"/>
    <w:rsid w:val="00F53BD3"/>
    <w:rsid w:val="00F60E8E"/>
    <w:rsid w:val="00F61883"/>
    <w:rsid w:val="00F63333"/>
    <w:rsid w:val="00F6585E"/>
    <w:rsid w:val="00F667AC"/>
    <w:rsid w:val="00F70474"/>
    <w:rsid w:val="00F71D58"/>
    <w:rsid w:val="00F728F1"/>
    <w:rsid w:val="00F72F39"/>
    <w:rsid w:val="00F73CFC"/>
    <w:rsid w:val="00F73D2F"/>
    <w:rsid w:val="00F75F1E"/>
    <w:rsid w:val="00F825D3"/>
    <w:rsid w:val="00F82CE4"/>
    <w:rsid w:val="00F831BC"/>
    <w:rsid w:val="00F92D39"/>
    <w:rsid w:val="00F93DA6"/>
    <w:rsid w:val="00F9592B"/>
    <w:rsid w:val="00F96DB2"/>
    <w:rsid w:val="00F96F6E"/>
    <w:rsid w:val="00F971B1"/>
    <w:rsid w:val="00F97400"/>
    <w:rsid w:val="00FA58CC"/>
    <w:rsid w:val="00FA5F8B"/>
    <w:rsid w:val="00FB3071"/>
    <w:rsid w:val="00FB3DC5"/>
    <w:rsid w:val="00FB5964"/>
    <w:rsid w:val="00FB66F2"/>
    <w:rsid w:val="00FC03CD"/>
    <w:rsid w:val="00FC05A2"/>
    <w:rsid w:val="00FC0F9A"/>
    <w:rsid w:val="00FC131F"/>
    <w:rsid w:val="00FC16FE"/>
    <w:rsid w:val="00FC18A5"/>
    <w:rsid w:val="00FC1A58"/>
    <w:rsid w:val="00FD0816"/>
    <w:rsid w:val="00FD09F9"/>
    <w:rsid w:val="00FD0F03"/>
    <w:rsid w:val="00FD19A0"/>
    <w:rsid w:val="00FD1F64"/>
    <w:rsid w:val="00FD3592"/>
    <w:rsid w:val="00FD36B5"/>
    <w:rsid w:val="00FD3EEF"/>
    <w:rsid w:val="00FD4465"/>
    <w:rsid w:val="00FD6909"/>
    <w:rsid w:val="00FD6A5C"/>
    <w:rsid w:val="00FD759D"/>
    <w:rsid w:val="00FD7A7F"/>
    <w:rsid w:val="00FD7B5F"/>
    <w:rsid w:val="00FD7E5E"/>
    <w:rsid w:val="00FE115D"/>
    <w:rsid w:val="00FE3DD0"/>
    <w:rsid w:val="00FE7E38"/>
    <w:rsid w:val="00FF0025"/>
    <w:rsid w:val="00FF155B"/>
    <w:rsid w:val="00FF2B12"/>
    <w:rsid w:val="00FF5DD1"/>
    <w:rsid w:val="00FF6C8B"/>
    <w:rsid w:val="00FF6F50"/>
    <w:rsid w:val="00FF7CF1"/>
    <w:rsid w:val="00FF7E49"/>
    <w:rsid w:val="00FF7F14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0ABB1C68"/>
  <w15:docId w15:val="{1CBAA975-BA6D-41EF-9FF5-DD4C952CB8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List" w:semiHidden="1" w:unhideWhenUsed="1"/>
    <w:lsdException w:name="List Bullet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al">
    <w:name w:val="Normal"/>
    <w:qFormat/>
    <w:rsid w:val="008A01D7"/>
    <w:rPr>
      <w:rFonts w:ascii="Verdana" w:hAnsi="Verdana"/>
      <w:lang w:eastAsia="en-US"/>
    </w:rPr>
  </w:style>
  <w:style w:type="paragraph" w:styleId="Ttulo1">
    <w:name w:val="heading 1"/>
    <w:aliases w:val="R1,H1,H11,ITT t1,PA Chapter,1,h1,Header 1"/>
    <w:basedOn w:val="Normal"/>
    <w:next w:val="Recuonormal"/>
    <w:qFormat/>
    <w:rsid w:val="00BA5E29"/>
    <w:pPr>
      <w:keepNext/>
      <w:pageBreakBefore/>
      <w:numPr>
        <w:numId w:val="1"/>
      </w:numPr>
      <w:spacing w:before="240" w:after="60"/>
      <w:outlineLvl w:val="0"/>
    </w:pPr>
    <w:rPr>
      <w:rFonts w:ascii="Arial" w:hAnsi="Arial"/>
      <w:b/>
      <w:kern w:val="28"/>
      <w:sz w:val="32"/>
      <w:lang w:eastAsia="pt-BR"/>
    </w:rPr>
  </w:style>
  <w:style w:type="paragraph" w:styleId="Ttulo2">
    <w:name w:val="heading 2"/>
    <w:basedOn w:val="Normal"/>
    <w:next w:val="Recuonormal"/>
    <w:link w:val="Ttulo2Char"/>
    <w:qFormat/>
    <w:rsid w:val="00DE27F8"/>
    <w:pPr>
      <w:keepNext/>
      <w:numPr>
        <w:ilvl w:val="1"/>
        <w:numId w:val="1"/>
      </w:numPr>
      <w:spacing w:before="240" w:after="60"/>
      <w:outlineLvl w:val="1"/>
    </w:pPr>
    <w:rPr>
      <w:b/>
      <w:sz w:val="28"/>
      <w:lang w:eastAsia="pt-BR"/>
    </w:rPr>
  </w:style>
  <w:style w:type="paragraph" w:styleId="Ttulo3">
    <w:name w:val="heading 3"/>
    <w:basedOn w:val="Normal"/>
    <w:next w:val="Recuonormal"/>
    <w:qFormat/>
    <w:rsid w:val="001F0BC9"/>
    <w:pPr>
      <w:keepNext/>
      <w:numPr>
        <w:ilvl w:val="2"/>
        <w:numId w:val="1"/>
      </w:numPr>
      <w:spacing w:before="240" w:after="60"/>
      <w:outlineLvl w:val="2"/>
    </w:pPr>
    <w:rPr>
      <w:rFonts w:ascii="Arial" w:hAnsi="Arial"/>
      <w:b/>
      <w:sz w:val="26"/>
      <w:lang w:eastAsia="pt-BR"/>
    </w:rPr>
  </w:style>
  <w:style w:type="paragraph" w:styleId="Ttulo4">
    <w:name w:val="heading 4"/>
    <w:basedOn w:val="Normal"/>
    <w:next w:val="Normal"/>
    <w:qFormat/>
    <w:rsid w:val="001C5CEC"/>
    <w:pPr>
      <w:keepNext/>
      <w:numPr>
        <w:ilvl w:val="3"/>
        <w:numId w:val="1"/>
      </w:numPr>
      <w:spacing w:before="240" w:after="60"/>
      <w:outlineLvl w:val="3"/>
    </w:pPr>
    <w:rPr>
      <w:rFonts w:ascii="Arial" w:hAnsi="Arial"/>
      <w:b/>
      <w:sz w:val="26"/>
      <w:szCs w:val="26"/>
      <w:lang w:val="en-US" w:eastAsia="pt-BR"/>
    </w:rPr>
  </w:style>
  <w:style w:type="paragraph" w:styleId="Ttulo5">
    <w:name w:val="heading 5"/>
    <w:basedOn w:val="Normal"/>
    <w:next w:val="Normal"/>
    <w:qFormat/>
    <w:rsid w:val="004623BE"/>
    <w:pPr>
      <w:numPr>
        <w:ilvl w:val="4"/>
        <w:numId w:val="1"/>
      </w:numPr>
      <w:spacing w:before="240" w:after="60"/>
      <w:outlineLvl w:val="4"/>
    </w:pPr>
    <w:rPr>
      <w:rFonts w:ascii="Arial" w:hAnsi="Arial"/>
      <w:b/>
      <w:sz w:val="22"/>
      <w:lang w:eastAsia="pt-BR"/>
    </w:rPr>
  </w:style>
  <w:style w:type="paragraph" w:styleId="Ttulo6">
    <w:name w:val="heading 6"/>
    <w:basedOn w:val="Normal"/>
    <w:next w:val="Normal"/>
    <w:qFormat/>
    <w:rsid w:val="00400C38"/>
    <w:pPr>
      <w:numPr>
        <w:ilvl w:val="5"/>
        <w:numId w:val="1"/>
      </w:numPr>
      <w:spacing w:before="240" w:after="60"/>
      <w:outlineLvl w:val="5"/>
    </w:pPr>
    <w:rPr>
      <w:rFonts w:ascii="Arial" w:hAnsi="Arial"/>
      <w:i/>
      <w:sz w:val="22"/>
      <w:lang w:eastAsia="pt-BR"/>
    </w:rPr>
  </w:style>
  <w:style w:type="paragraph" w:styleId="Ttulo7">
    <w:name w:val="heading 7"/>
    <w:basedOn w:val="Normal"/>
    <w:next w:val="Normal"/>
    <w:qFormat/>
    <w:rsid w:val="00400C38"/>
    <w:pPr>
      <w:numPr>
        <w:ilvl w:val="6"/>
        <w:numId w:val="1"/>
      </w:numPr>
      <w:spacing w:before="240" w:after="60"/>
      <w:outlineLvl w:val="6"/>
    </w:pPr>
    <w:rPr>
      <w:rFonts w:ascii="Arial" w:hAnsi="Arial"/>
      <w:lang w:eastAsia="pt-BR"/>
    </w:rPr>
  </w:style>
  <w:style w:type="paragraph" w:styleId="Ttulo8">
    <w:name w:val="heading 8"/>
    <w:basedOn w:val="Normal"/>
    <w:next w:val="Normal"/>
    <w:qFormat/>
    <w:rsid w:val="00400C38"/>
    <w:pPr>
      <w:numPr>
        <w:ilvl w:val="7"/>
        <w:numId w:val="1"/>
      </w:numPr>
      <w:spacing w:before="240" w:after="60"/>
      <w:outlineLvl w:val="7"/>
    </w:pPr>
    <w:rPr>
      <w:rFonts w:ascii="Arial" w:hAnsi="Arial"/>
      <w:i/>
      <w:lang w:eastAsia="pt-BR"/>
    </w:rPr>
  </w:style>
  <w:style w:type="paragraph" w:styleId="Ttulo9">
    <w:name w:val="heading 9"/>
    <w:basedOn w:val="Normal"/>
    <w:next w:val="Normal"/>
    <w:qFormat/>
    <w:rsid w:val="00400C38"/>
    <w:pPr>
      <w:numPr>
        <w:ilvl w:val="8"/>
        <w:numId w:val="1"/>
      </w:numPr>
      <w:spacing w:before="240" w:after="60"/>
      <w:outlineLvl w:val="8"/>
    </w:pPr>
    <w:rPr>
      <w:rFonts w:ascii="Arial" w:hAnsi="Arial"/>
      <w:i/>
      <w:sz w:val="18"/>
      <w:lang w:eastAsia="pt-BR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Recuonormal">
    <w:name w:val="Normal Indent"/>
    <w:basedOn w:val="Normal"/>
    <w:rsid w:val="00400C38"/>
    <w:pPr>
      <w:ind w:left="708"/>
    </w:pPr>
    <w:rPr>
      <w:rFonts w:ascii="Arial" w:hAnsi="Arial"/>
      <w:lang w:eastAsia="pt-BR"/>
    </w:rPr>
  </w:style>
  <w:style w:type="character" w:customStyle="1" w:styleId="Ttulo2Char">
    <w:name w:val="Título 2 Char"/>
    <w:basedOn w:val="Fontepargpadro"/>
    <w:link w:val="Ttulo2"/>
    <w:rsid w:val="00DE27F8"/>
    <w:rPr>
      <w:rFonts w:ascii="Verdana" w:hAnsi="Verdana"/>
      <w:b/>
      <w:sz w:val="28"/>
    </w:rPr>
  </w:style>
  <w:style w:type="paragraph" w:styleId="Cabealho">
    <w:name w:val="header"/>
    <w:basedOn w:val="Normal"/>
    <w:rsid w:val="00A7249B"/>
    <w:pPr>
      <w:tabs>
        <w:tab w:val="center" w:pos="4320"/>
        <w:tab w:val="right" w:pos="8640"/>
      </w:tabs>
    </w:pPr>
  </w:style>
  <w:style w:type="paragraph" w:styleId="Rodap">
    <w:name w:val="footer"/>
    <w:basedOn w:val="Normal"/>
    <w:link w:val="RodapChar"/>
    <w:uiPriority w:val="99"/>
    <w:rsid w:val="00A7249B"/>
    <w:pPr>
      <w:tabs>
        <w:tab w:val="center" w:pos="4320"/>
        <w:tab w:val="right" w:pos="8640"/>
      </w:tabs>
    </w:pPr>
  </w:style>
  <w:style w:type="character" w:customStyle="1" w:styleId="RodapChar">
    <w:name w:val="Rodapé Char"/>
    <w:link w:val="Rodap"/>
    <w:uiPriority w:val="99"/>
    <w:rsid w:val="00785962"/>
    <w:rPr>
      <w:rFonts w:ascii="Verdana" w:hAnsi="Verdana"/>
      <w:sz w:val="40"/>
      <w:szCs w:val="40"/>
      <w:lang w:eastAsia="en-US"/>
    </w:rPr>
  </w:style>
  <w:style w:type="paragraph" w:styleId="Corpodetexto">
    <w:name w:val="Body Text"/>
    <w:basedOn w:val="Normal"/>
    <w:link w:val="CorpodetextoChar"/>
    <w:rsid w:val="00400C38"/>
    <w:pPr>
      <w:spacing w:before="60" w:after="60"/>
      <w:jc w:val="both"/>
    </w:pPr>
    <w:rPr>
      <w:lang w:val="en-US"/>
    </w:rPr>
  </w:style>
  <w:style w:type="character" w:customStyle="1" w:styleId="CorpodetextoChar">
    <w:name w:val="Corpo de texto Char"/>
    <w:basedOn w:val="Fontepargpadro"/>
    <w:link w:val="Corpodetexto"/>
    <w:rsid w:val="00743AF9"/>
    <w:rPr>
      <w:rFonts w:ascii="Verdana" w:hAnsi="Verdana"/>
      <w:lang w:val="en-US" w:eastAsia="en-US"/>
    </w:rPr>
  </w:style>
  <w:style w:type="paragraph" w:styleId="Sumrio1">
    <w:name w:val="toc 1"/>
    <w:basedOn w:val="Normal"/>
    <w:next w:val="Normal"/>
    <w:autoRedefine/>
    <w:uiPriority w:val="39"/>
    <w:rsid w:val="00400C38"/>
    <w:pPr>
      <w:tabs>
        <w:tab w:val="left" w:pos="403"/>
        <w:tab w:val="right" w:leader="dot" w:pos="10200"/>
      </w:tabs>
      <w:spacing w:line="360" w:lineRule="auto"/>
      <w:jc w:val="both"/>
    </w:pPr>
    <w:rPr>
      <w:rFonts w:ascii="Arial" w:hAnsi="Arial"/>
      <w:b/>
      <w:noProof/>
      <w:lang w:eastAsia="pt-BR"/>
    </w:rPr>
  </w:style>
  <w:style w:type="paragraph" w:styleId="Sumrio2">
    <w:name w:val="toc 2"/>
    <w:basedOn w:val="Normal"/>
    <w:next w:val="Normal"/>
    <w:autoRedefine/>
    <w:uiPriority w:val="39"/>
    <w:rsid w:val="00400C38"/>
    <w:pPr>
      <w:tabs>
        <w:tab w:val="left" w:pos="800"/>
        <w:tab w:val="right" w:leader="dot" w:pos="10200"/>
      </w:tabs>
      <w:spacing w:line="360" w:lineRule="auto"/>
      <w:ind w:left="198"/>
    </w:pPr>
    <w:rPr>
      <w:rFonts w:ascii="Arial" w:hAnsi="Arial"/>
      <w:noProof/>
      <w:lang w:eastAsia="pt-BR"/>
    </w:rPr>
  </w:style>
  <w:style w:type="paragraph" w:customStyle="1" w:styleId="Indice">
    <w:name w:val="Indice"/>
    <w:basedOn w:val="Normal"/>
    <w:next w:val="Recuonormal"/>
    <w:rsid w:val="00400C38"/>
    <w:pPr>
      <w:pBdr>
        <w:top w:val="single" w:sz="24" w:space="6" w:color="auto"/>
        <w:bottom w:val="single" w:sz="24" w:space="6" w:color="auto"/>
      </w:pBdr>
      <w:shd w:val="pct5" w:color="auto" w:fill="auto"/>
      <w:jc w:val="center"/>
    </w:pPr>
    <w:rPr>
      <w:rFonts w:ascii="Arial" w:hAnsi="Arial"/>
      <w:b/>
      <w:sz w:val="28"/>
      <w:lang w:eastAsia="pt-BR"/>
    </w:rPr>
  </w:style>
  <w:style w:type="character" w:styleId="Hyperlink">
    <w:name w:val="Hyperlink"/>
    <w:uiPriority w:val="99"/>
    <w:rsid w:val="00400C38"/>
    <w:rPr>
      <w:color w:val="0000FF"/>
      <w:u w:val="single"/>
    </w:rPr>
  </w:style>
  <w:style w:type="paragraph" w:styleId="Sumrio3">
    <w:name w:val="toc 3"/>
    <w:basedOn w:val="Normal"/>
    <w:next w:val="Normal"/>
    <w:uiPriority w:val="39"/>
    <w:rsid w:val="00F46F79"/>
    <w:pPr>
      <w:ind w:left="480"/>
    </w:pPr>
    <w:rPr>
      <w:rFonts w:ascii="Arial" w:hAnsi="Arial"/>
      <w:lang w:eastAsia="pt-BR"/>
    </w:rPr>
  </w:style>
  <w:style w:type="paragraph" w:styleId="Legenda">
    <w:name w:val="caption"/>
    <w:basedOn w:val="Normal"/>
    <w:next w:val="Recuonormal"/>
    <w:qFormat/>
    <w:rsid w:val="00D12E0F"/>
    <w:pPr>
      <w:keepNext/>
      <w:spacing w:before="120" w:after="120"/>
      <w:jc w:val="center"/>
    </w:pPr>
    <w:rPr>
      <w:rFonts w:ascii="Arial" w:hAnsi="Arial"/>
      <w:b/>
      <w:sz w:val="18"/>
      <w:lang w:eastAsia="pt-BR"/>
    </w:rPr>
  </w:style>
  <w:style w:type="table" w:styleId="Tabelacomgrade">
    <w:name w:val="Table Grid"/>
    <w:basedOn w:val="Tabelanormal"/>
    <w:rsid w:val="00D12E0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balo">
    <w:name w:val="Balloon Text"/>
    <w:basedOn w:val="Normal"/>
    <w:link w:val="TextodebaloChar"/>
    <w:rsid w:val="005B3812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link w:val="Textodebalo"/>
    <w:rsid w:val="005B3812"/>
    <w:rPr>
      <w:rFonts w:ascii="Tahoma" w:hAnsi="Tahoma" w:cs="Tahoma"/>
      <w:sz w:val="16"/>
      <w:szCs w:val="16"/>
      <w:lang w:eastAsia="en-US"/>
    </w:rPr>
  </w:style>
  <w:style w:type="character" w:styleId="HiperlinkVisitado">
    <w:name w:val="FollowedHyperlink"/>
    <w:uiPriority w:val="99"/>
    <w:rsid w:val="008E4DAC"/>
    <w:rPr>
      <w:color w:val="800080"/>
      <w:u w:val="single"/>
    </w:rPr>
  </w:style>
  <w:style w:type="paragraph" w:styleId="PargrafodaLista">
    <w:name w:val="List Paragraph"/>
    <w:basedOn w:val="Normal"/>
    <w:uiPriority w:val="34"/>
    <w:qFormat/>
    <w:rsid w:val="007A7D9A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D114BE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character" w:customStyle="1" w:styleId="google-src-text1">
    <w:name w:val="google-src-text1"/>
    <w:rsid w:val="00D114BE"/>
    <w:rPr>
      <w:vanish/>
      <w:webHidden w:val="0"/>
      <w:specVanish w:val="0"/>
    </w:rPr>
  </w:style>
  <w:style w:type="paragraph" w:customStyle="1" w:styleId="xl66">
    <w:name w:val="xl66"/>
    <w:basedOn w:val="Normal"/>
    <w:rsid w:val="00541FF0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67">
    <w:name w:val="xl67"/>
    <w:basedOn w:val="Normal"/>
    <w:rsid w:val="00541FF0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68">
    <w:name w:val="xl68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69">
    <w:name w:val="xl69"/>
    <w:basedOn w:val="Normal"/>
    <w:rsid w:val="00541FF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0">
    <w:name w:val="xl70"/>
    <w:basedOn w:val="Normal"/>
    <w:rsid w:val="00541FF0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1">
    <w:name w:val="xl71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2">
    <w:name w:val="xl72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3">
    <w:name w:val="xl73"/>
    <w:basedOn w:val="Normal"/>
    <w:rsid w:val="00541FF0"/>
    <w:pPr>
      <w:pBdr>
        <w:top w:val="single" w:sz="4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4">
    <w:name w:val="xl74"/>
    <w:basedOn w:val="Normal"/>
    <w:rsid w:val="00541FF0"/>
    <w:pPr>
      <w:pBdr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5">
    <w:name w:val="xl75"/>
    <w:basedOn w:val="Normal"/>
    <w:rsid w:val="00541FF0"/>
    <w:pPr>
      <w:spacing w:before="100" w:beforeAutospacing="1" w:after="100" w:afterAutospacing="1"/>
    </w:pPr>
    <w:rPr>
      <w:rFonts w:ascii="Times New Roman" w:hAnsi="Times New Roman"/>
      <w:b/>
      <w:bCs/>
      <w:sz w:val="24"/>
      <w:szCs w:val="24"/>
      <w:lang w:eastAsia="pt-BR"/>
    </w:rPr>
  </w:style>
  <w:style w:type="paragraph" w:customStyle="1" w:styleId="xl76">
    <w:name w:val="xl76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7">
    <w:name w:val="xl77"/>
    <w:basedOn w:val="Normal"/>
    <w:rsid w:val="00541FF0"/>
    <w:pPr>
      <w:pBdr>
        <w:top w:val="single" w:sz="4" w:space="0" w:color="auto"/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8">
    <w:name w:val="xl78"/>
    <w:basedOn w:val="Normal"/>
    <w:rsid w:val="00541FF0"/>
    <w:pPr>
      <w:pBdr>
        <w:top w:val="single" w:sz="4" w:space="0" w:color="auto"/>
        <w:left w:val="single" w:sz="8" w:space="0" w:color="auto"/>
        <w:bottom w:val="single" w:sz="4" w:space="0" w:color="auto"/>
        <w:right w:val="single" w:sz="4" w:space="0" w:color="auto"/>
      </w:pBdr>
      <w:shd w:val="clear" w:color="000000" w:fill="FFFF00"/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79">
    <w:name w:val="xl79"/>
    <w:basedOn w:val="Normal"/>
    <w:rsid w:val="00541FF0"/>
    <w:pPr>
      <w:pBdr>
        <w:top w:val="single" w:sz="4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0">
    <w:name w:val="xl80"/>
    <w:basedOn w:val="Normal"/>
    <w:rsid w:val="00541FF0"/>
    <w:pPr>
      <w:pBdr>
        <w:top w:val="single" w:sz="4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1">
    <w:name w:val="xl81"/>
    <w:basedOn w:val="Normal"/>
    <w:rsid w:val="00541FF0"/>
    <w:pPr>
      <w:pBdr>
        <w:left w:val="single" w:sz="8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2">
    <w:name w:val="xl82"/>
    <w:basedOn w:val="Normal"/>
    <w:rsid w:val="00541FF0"/>
    <w:pPr>
      <w:pBdr>
        <w:left w:val="single" w:sz="4" w:space="0" w:color="auto"/>
        <w:bottom w:val="single" w:sz="4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3">
    <w:name w:val="xl83"/>
    <w:basedOn w:val="Normal"/>
    <w:rsid w:val="00541FF0"/>
    <w:pPr>
      <w:pBdr>
        <w:top w:val="single" w:sz="8" w:space="0" w:color="auto"/>
        <w:left w:val="single" w:sz="8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b/>
      <w:bCs/>
      <w:sz w:val="24"/>
      <w:szCs w:val="24"/>
      <w:lang w:eastAsia="pt-BR"/>
    </w:rPr>
  </w:style>
  <w:style w:type="paragraph" w:customStyle="1" w:styleId="xl84">
    <w:name w:val="xl84"/>
    <w:basedOn w:val="Normal"/>
    <w:rsid w:val="00541FF0"/>
    <w:pPr>
      <w:pBdr>
        <w:top w:val="single" w:sz="8" w:space="0" w:color="auto"/>
        <w:left w:val="single" w:sz="4" w:space="0" w:color="auto"/>
        <w:bottom w:val="single" w:sz="8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b/>
      <w:bCs/>
      <w:sz w:val="24"/>
      <w:szCs w:val="24"/>
      <w:lang w:eastAsia="pt-BR"/>
    </w:rPr>
  </w:style>
  <w:style w:type="paragraph" w:customStyle="1" w:styleId="xl85">
    <w:name w:val="xl85"/>
    <w:basedOn w:val="Normal"/>
    <w:rsid w:val="00541FF0"/>
    <w:pPr>
      <w:pBdr>
        <w:top w:val="single" w:sz="8" w:space="0" w:color="auto"/>
        <w:left w:val="single" w:sz="4" w:space="0" w:color="auto"/>
        <w:bottom w:val="single" w:sz="8" w:space="0" w:color="auto"/>
        <w:right w:val="single" w:sz="8" w:space="0" w:color="auto"/>
      </w:pBdr>
      <w:spacing w:before="100" w:beforeAutospacing="1" w:after="100" w:afterAutospacing="1"/>
    </w:pPr>
    <w:rPr>
      <w:rFonts w:ascii="Times New Roman" w:hAnsi="Times New Roman"/>
      <w:b/>
      <w:bCs/>
      <w:sz w:val="24"/>
      <w:szCs w:val="24"/>
      <w:lang w:eastAsia="pt-BR"/>
    </w:rPr>
  </w:style>
  <w:style w:type="paragraph" w:customStyle="1" w:styleId="xl64">
    <w:name w:val="xl64"/>
    <w:basedOn w:val="Normal"/>
    <w:rsid w:val="00924D26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65">
    <w:name w:val="xl65"/>
    <w:basedOn w:val="Normal"/>
    <w:rsid w:val="00924D26"/>
    <w:pP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character" w:styleId="Refdecomentrio">
    <w:name w:val="annotation reference"/>
    <w:rsid w:val="00595CF4"/>
    <w:rPr>
      <w:sz w:val="16"/>
      <w:szCs w:val="16"/>
    </w:rPr>
  </w:style>
  <w:style w:type="paragraph" w:styleId="Textodecomentrio">
    <w:name w:val="annotation text"/>
    <w:basedOn w:val="Normal"/>
    <w:link w:val="TextodecomentrioChar"/>
    <w:rsid w:val="00595CF4"/>
  </w:style>
  <w:style w:type="character" w:customStyle="1" w:styleId="TextodecomentrioChar">
    <w:name w:val="Texto de comentário Char"/>
    <w:link w:val="Textodecomentrio"/>
    <w:rsid w:val="00595CF4"/>
    <w:rPr>
      <w:rFonts w:ascii="Verdana" w:hAnsi="Verdana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rsid w:val="00595CF4"/>
    <w:rPr>
      <w:b/>
      <w:bCs/>
    </w:rPr>
  </w:style>
  <w:style w:type="character" w:customStyle="1" w:styleId="AssuntodocomentrioChar">
    <w:name w:val="Assunto do comentário Char"/>
    <w:link w:val="Assuntodocomentrio"/>
    <w:rsid w:val="00595CF4"/>
    <w:rPr>
      <w:rFonts w:ascii="Verdana" w:hAnsi="Verdana"/>
      <w:b/>
      <w:bCs/>
      <w:lang w:eastAsia="en-US"/>
    </w:rPr>
  </w:style>
  <w:style w:type="paragraph" w:styleId="Sumrio4">
    <w:name w:val="toc 4"/>
    <w:basedOn w:val="Normal"/>
    <w:next w:val="Normal"/>
    <w:uiPriority w:val="39"/>
    <w:unhideWhenUsed/>
    <w:rsid w:val="003B32BC"/>
    <w:pPr>
      <w:spacing w:line="276" w:lineRule="auto"/>
      <w:ind w:left="660"/>
    </w:pPr>
    <w:rPr>
      <w:rFonts w:ascii="Arial" w:hAnsi="Arial"/>
      <w:szCs w:val="22"/>
      <w:lang w:eastAsia="pt-BR"/>
    </w:rPr>
  </w:style>
  <w:style w:type="paragraph" w:styleId="Sumrio5">
    <w:name w:val="toc 5"/>
    <w:basedOn w:val="Normal"/>
    <w:next w:val="Normal"/>
    <w:uiPriority w:val="39"/>
    <w:unhideWhenUsed/>
    <w:rsid w:val="003B32BC"/>
    <w:pPr>
      <w:spacing w:line="276" w:lineRule="auto"/>
      <w:ind w:left="880"/>
    </w:pPr>
    <w:rPr>
      <w:rFonts w:ascii="Arial" w:hAnsi="Arial"/>
      <w:szCs w:val="22"/>
      <w:lang w:eastAsia="pt-BR"/>
    </w:rPr>
  </w:style>
  <w:style w:type="paragraph" w:styleId="Sumrio6">
    <w:name w:val="toc 6"/>
    <w:basedOn w:val="Normal"/>
    <w:next w:val="Normal"/>
    <w:autoRedefine/>
    <w:uiPriority w:val="39"/>
    <w:unhideWhenUsed/>
    <w:rsid w:val="00127AF7"/>
    <w:pPr>
      <w:spacing w:after="100" w:line="276" w:lineRule="auto"/>
      <w:ind w:left="1100"/>
    </w:pPr>
    <w:rPr>
      <w:rFonts w:ascii="Calibri" w:hAnsi="Calibri"/>
      <w:sz w:val="22"/>
      <w:szCs w:val="22"/>
      <w:lang w:eastAsia="pt-BR"/>
    </w:rPr>
  </w:style>
  <w:style w:type="paragraph" w:styleId="Sumrio7">
    <w:name w:val="toc 7"/>
    <w:basedOn w:val="Normal"/>
    <w:next w:val="Normal"/>
    <w:autoRedefine/>
    <w:uiPriority w:val="39"/>
    <w:unhideWhenUsed/>
    <w:rsid w:val="00127AF7"/>
    <w:pPr>
      <w:spacing w:after="100" w:line="276" w:lineRule="auto"/>
      <w:ind w:left="1320"/>
    </w:pPr>
    <w:rPr>
      <w:rFonts w:ascii="Calibri" w:hAnsi="Calibri"/>
      <w:sz w:val="22"/>
      <w:szCs w:val="22"/>
      <w:lang w:eastAsia="pt-BR"/>
    </w:rPr>
  </w:style>
  <w:style w:type="paragraph" w:styleId="Sumrio8">
    <w:name w:val="toc 8"/>
    <w:basedOn w:val="Normal"/>
    <w:next w:val="Normal"/>
    <w:autoRedefine/>
    <w:uiPriority w:val="39"/>
    <w:unhideWhenUsed/>
    <w:rsid w:val="00127AF7"/>
    <w:pPr>
      <w:spacing w:after="100" w:line="276" w:lineRule="auto"/>
      <w:ind w:left="1540"/>
    </w:pPr>
    <w:rPr>
      <w:rFonts w:ascii="Calibri" w:hAnsi="Calibri"/>
      <w:sz w:val="22"/>
      <w:szCs w:val="22"/>
      <w:lang w:eastAsia="pt-BR"/>
    </w:rPr>
  </w:style>
  <w:style w:type="paragraph" w:styleId="Sumrio9">
    <w:name w:val="toc 9"/>
    <w:basedOn w:val="Normal"/>
    <w:next w:val="Normal"/>
    <w:autoRedefine/>
    <w:uiPriority w:val="39"/>
    <w:unhideWhenUsed/>
    <w:rsid w:val="00127AF7"/>
    <w:pPr>
      <w:spacing w:after="100" w:line="276" w:lineRule="auto"/>
      <w:ind w:left="1760"/>
    </w:pPr>
    <w:rPr>
      <w:rFonts w:ascii="Calibri" w:hAnsi="Calibri"/>
      <w:sz w:val="22"/>
      <w:szCs w:val="2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127AF7"/>
    <w:pPr>
      <w:keepLines/>
      <w:pageBreakBefore w:val="0"/>
      <w:numPr>
        <w:numId w:val="0"/>
      </w:numPr>
      <w:spacing w:before="480" w:after="0" w:line="276" w:lineRule="auto"/>
      <w:outlineLvl w:val="9"/>
    </w:pPr>
    <w:rPr>
      <w:rFonts w:ascii="Cambria" w:hAnsi="Cambria"/>
      <w:bCs/>
      <w:color w:val="365F91"/>
      <w:kern w:val="0"/>
      <w:sz w:val="28"/>
      <w:szCs w:val="28"/>
    </w:rPr>
  </w:style>
  <w:style w:type="paragraph" w:customStyle="1" w:styleId="xl63">
    <w:name w:val="xl63"/>
    <w:basedOn w:val="Normal"/>
    <w:rsid w:val="00346D5E"/>
    <w:pPr>
      <w:pBdr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</w:pBdr>
      <w:spacing w:before="100" w:beforeAutospacing="1" w:after="100" w:afterAutospacing="1"/>
    </w:pPr>
    <w:rPr>
      <w:rFonts w:ascii="Times New Roman" w:hAnsi="Times New Roman"/>
      <w:sz w:val="24"/>
      <w:szCs w:val="24"/>
      <w:lang w:eastAsia="pt-BR"/>
    </w:rPr>
  </w:style>
  <w:style w:type="paragraph" w:customStyle="1" w:styleId="xl86">
    <w:name w:val="xl86"/>
    <w:basedOn w:val="Normal"/>
    <w:rsid w:val="00346D5E"/>
    <w:pPr>
      <w:pBdr>
        <w:left w:val="single" w:sz="8" w:space="0" w:color="auto"/>
        <w:bottom w:val="single" w:sz="8" w:space="0" w:color="auto"/>
        <w:right w:val="single" w:sz="8" w:space="0" w:color="auto"/>
      </w:pBdr>
      <w:shd w:val="clear" w:color="000000" w:fill="D8E4BC"/>
      <w:spacing w:before="100" w:beforeAutospacing="1" w:after="100" w:afterAutospacing="1"/>
      <w:jc w:val="center"/>
      <w:textAlignment w:val="center"/>
    </w:pPr>
    <w:rPr>
      <w:rFonts w:ascii="Times New Roman" w:hAnsi="Times New Roman"/>
      <w:sz w:val="24"/>
      <w:szCs w:val="24"/>
      <w:lang w:eastAsia="pt-BR"/>
    </w:rPr>
  </w:style>
  <w:style w:type="character" w:customStyle="1" w:styleId="fontstyle01">
    <w:name w:val="fontstyle01"/>
    <w:basedOn w:val="Fontepargpadro"/>
    <w:rsid w:val="00331F35"/>
    <w:rPr>
      <w:rFonts w:ascii="Helvetica" w:hAnsi="Helvetica" w:cs="Helvetica" w:hint="default"/>
      <w:b w:val="0"/>
      <w:bCs w:val="0"/>
      <w:i w:val="0"/>
      <w:iCs w:val="0"/>
      <w:color w:val="000000"/>
      <w:sz w:val="18"/>
      <w:szCs w:val="18"/>
    </w:rPr>
  </w:style>
  <w:style w:type="paragraph" w:styleId="MapadoDocumento">
    <w:name w:val="Document Map"/>
    <w:basedOn w:val="Normal"/>
    <w:link w:val="MapadoDocumentoChar"/>
    <w:semiHidden/>
    <w:unhideWhenUsed/>
    <w:rsid w:val="00EB463C"/>
    <w:rPr>
      <w:rFonts w:ascii="Tahoma" w:hAnsi="Tahoma" w:cs="Tahoma"/>
      <w:sz w:val="16"/>
      <w:szCs w:val="16"/>
    </w:rPr>
  </w:style>
  <w:style w:type="character" w:customStyle="1" w:styleId="MapadoDocumentoChar">
    <w:name w:val="Mapa do Documento Char"/>
    <w:basedOn w:val="Fontepargpadro"/>
    <w:link w:val="MapadoDocumento"/>
    <w:semiHidden/>
    <w:rsid w:val="00EB463C"/>
    <w:rPr>
      <w:rFonts w:ascii="Tahoma" w:hAnsi="Tahoma" w:cs="Tahoma"/>
      <w:sz w:val="16"/>
      <w:szCs w:val="16"/>
      <w:lang w:eastAsia="en-US"/>
    </w:rPr>
  </w:style>
  <w:style w:type="paragraph" w:customStyle="1" w:styleId="font5">
    <w:name w:val="font5"/>
    <w:basedOn w:val="Normal"/>
    <w:rsid w:val="00EB463C"/>
    <w:pPr>
      <w:spacing w:before="100" w:beforeAutospacing="1" w:after="100" w:afterAutospacing="1"/>
    </w:pPr>
    <w:rPr>
      <w:rFonts w:ascii="Tahoma" w:hAnsi="Tahoma" w:cs="Tahoma"/>
      <w:b/>
      <w:bCs/>
      <w:color w:val="000000"/>
      <w:sz w:val="18"/>
      <w:szCs w:val="18"/>
      <w:lang w:eastAsia="pt-BR"/>
    </w:rPr>
  </w:style>
  <w:style w:type="character" w:styleId="Meno">
    <w:name w:val="Mention"/>
    <w:basedOn w:val="Fontepargpadro"/>
    <w:uiPriority w:val="99"/>
    <w:semiHidden/>
    <w:unhideWhenUsed/>
    <w:rsid w:val="002C086F"/>
    <w:rPr>
      <w:color w:val="2B579A"/>
      <w:shd w:val="clear" w:color="auto" w:fill="E6E6E6"/>
    </w:rPr>
  </w:style>
  <w:style w:type="character" w:styleId="MenoPendente">
    <w:name w:val="Unresolved Mention"/>
    <w:basedOn w:val="Fontepargpadro"/>
    <w:uiPriority w:val="99"/>
    <w:semiHidden/>
    <w:unhideWhenUsed/>
    <w:rsid w:val="00BD22D5"/>
    <w:rPr>
      <w:color w:val="605E5C"/>
      <w:shd w:val="clear" w:color="auto" w:fill="E1DFDD"/>
    </w:rPr>
  </w:style>
  <w:style w:type="paragraph" w:styleId="Commarcadores">
    <w:name w:val="List Bullet"/>
    <w:basedOn w:val="Normal"/>
    <w:unhideWhenUsed/>
    <w:rsid w:val="00E22687"/>
    <w:pPr>
      <w:numPr>
        <w:numId w:val="2"/>
      </w:numPr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55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33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80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3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1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1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8911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6214343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715968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95989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089477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347904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4372716">
          <w:marLeft w:val="374"/>
          <w:marRight w:val="0"/>
          <w:marTop w:val="2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8082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21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894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2939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09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613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78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646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705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4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0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9975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986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1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8655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8438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8368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1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3654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026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77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26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54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05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102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3636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059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421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0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991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486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603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847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991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990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3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43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699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487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315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554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767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17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09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18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963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288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438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88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7438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162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925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297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06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406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89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194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7496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1474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2251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37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4119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714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018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96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3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390863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783770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096279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6468364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477843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946441">
          <w:marLeft w:val="374"/>
          <w:marRight w:val="0"/>
          <w:marTop w:val="16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5093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559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32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45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6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1417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984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651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60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132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556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034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111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82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049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49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93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929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65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396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653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91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97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265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414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34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371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01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3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5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51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856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66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761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74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7853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8720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86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734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83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7801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4173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3633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30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17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160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62415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94761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315763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205159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445298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583029">
          <w:marLeft w:val="374"/>
          <w:marRight w:val="0"/>
          <w:marTop w:val="288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5323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078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05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159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12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833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Dropbox\Clientes\Policia%20Civil\Projeto\Projeto%20Cidade%20da%20Policia%20rev1.0.dot" TargetMode="Externa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Escritório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13CCE09A466F3D4D9BA1B38849A03853" ma:contentTypeVersion="8" ma:contentTypeDescription="Crie um novo documento." ma:contentTypeScope="" ma:versionID="f31405b3632272a2beda4a49009bb2d2">
  <xsd:schema xmlns:xsd="http://www.w3.org/2001/XMLSchema" xmlns:xs="http://www.w3.org/2001/XMLSchema" xmlns:p="http://schemas.microsoft.com/office/2006/metadata/properties" xmlns:ns3="e68bbe34-8502-4bda-bee5-e23844939a02" targetNamespace="http://schemas.microsoft.com/office/2006/metadata/properties" ma:root="true" ma:fieldsID="c8e003b4e6690c326828e4b8d9caa4f6" ns3:_="">
    <xsd:import namespace="e68bbe34-8502-4bda-bee5-e23844939a02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AutoTags" minOccurs="0"/>
                <xsd:element ref="ns3:MediaServiceOCR" minOccurs="0"/>
                <xsd:element ref="ns3:MediaServiceDateTaken" minOccurs="0"/>
                <xsd:element ref="ns3:MediaServiceLocation" minOccurs="0"/>
                <xsd:element ref="ns3:MediaServiceGenerationTime" minOccurs="0"/>
                <xsd:element ref="ns3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68bbe34-8502-4bda-bee5-e23844939a0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Location" ma:index="13" nillable="true" ma:displayName="Location" ma:internalName="MediaServiceLocation" ma:readOnly="true">
      <xsd:simpleType>
        <xsd:restriction base="dms:Text"/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57798A1F-4D77-4041-9636-D74ED99DBB3F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5F8405C7-9E59-4533-BB78-4E63CE197358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26FA459C-57B9-43BD-9903-4D286B2EED05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425C6AC6-D896-458E-98D3-1F88BF87E7D4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e68bbe34-8502-4bda-bee5-e23844939a02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Projeto Cidade da Policia rev1.0.dot</Template>
  <TotalTime>51</TotalTime>
  <Pages>16</Pages>
  <Words>2219</Words>
  <Characters>11986</Characters>
  <Application>Microsoft Office Word</Application>
  <DocSecurity>0</DocSecurity>
  <Lines>99</Lines>
  <Paragraphs>28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Projeto de Segurança e Redes</vt:lpstr>
    </vt:vector>
  </TitlesOfParts>
  <Company>Audaz</Company>
  <LinksUpToDate>false</LinksUpToDate>
  <CharactersWithSpaces>14177</CharactersWithSpaces>
  <SharedDoc>false</SharedDoc>
  <HLinks>
    <vt:vector size="30" baseType="variant">
      <vt:variant>
        <vt:i4>3145814</vt:i4>
      </vt:variant>
      <vt:variant>
        <vt:i4>12</vt:i4>
      </vt:variant>
      <vt:variant>
        <vt:i4>0</vt:i4>
      </vt:variant>
      <vt:variant>
        <vt:i4>5</vt:i4>
      </vt:variant>
      <vt:variant>
        <vt:lpwstr>mailto:angela@ten.com.br</vt:lpwstr>
      </vt:variant>
      <vt:variant>
        <vt:lpwstr/>
      </vt:variant>
      <vt:variant>
        <vt:i4>5177381</vt:i4>
      </vt:variant>
      <vt:variant>
        <vt:i4>9</vt:i4>
      </vt:variant>
      <vt:variant>
        <vt:i4>0</vt:i4>
      </vt:variant>
      <vt:variant>
        <vt:i4>5</vt:i4>
      </vt:variant>
      <vt:variant>
        <vt:lpwstr>mailto:marcelow@ten.com.br</vt:lpwstr>
      </vt:variant>
      <vt:variant>
        <vt:lpwstr/>
      </vt:variant>
      <vt:variant>
        <vt:i4>3997777</vt:i4>
      </vt:variant>
      <vt:variant>
        <vt:i4>6</vt:i4>
      </vt:variant>
      <vt:variant>
        <vt:i4>0</vt:i4>
      </vt:variant>
      <vt:variant>
        <vt:i4>5</vt:i4>
      </vt:variant>
      <vt:variant>
        <vt:lpwstr>mailto:otavio@ten.com.br</vt:lpwstr>
      </vt:variant>
      <vt:variant>
        <vt:lpwstr/>
      </vt:variant>
      <vt:variant>
        <vt:i4>3473478</vt:i4>
      </vt:variant>
      <vt:variant>
        <vt:i4>3</vt:i4>
      </vt:variant>
      <vt:variant>
        <vt:i4>0</vt:i4>
      </vt:variant>
      <vt:variant>
        <vt:i4>5</vt:i4>
      </vt:variant>
      <vt:variant>
        <vt:lpwstr>mailto:yossef@ten.com.br</vt:lpwstr>
      </vt:variant>
      <vt:variant>
        <vt:lpwstr/>
      </vt:variant>
      <vt:variant>
        <vt:i4>6291466</vt:i4>
      </vt:variant>
      <vt:variant>
        <vt:i4>0</vt:i4>
      </vt:variant>
      <vt:variant>
        <vt:i4>0</vt:i4>
      </vt:variant>
      <vt:variant>
        <vt:i4>5</vt:i4>
      </vt:variant>
      <vt:variant>
        <vt:lpwstr>mailto:heron@ten.com.br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Projeto de Segurança e Redes</dc:title>
  <dc:creator>eron</dc:creator>
  <cp:lastModifiedBy>Heron Brito</cp:lastModifiedBy>
  <cp:revision>52</cp:revision>
  <cp:lastPrinted>2022-05-24T13:38:00Z</cp:lastPrinted>
  <dcterms:created xsi:type="dcterms:W3CDTF">2022-05-24T13:37:00Z</dcterms:created>
  <dcterms:modified xsi:type="dcterms:W3CDTF">2022-05-24T14:23:00Z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0x01010013CCE09A466F3D4D9BA1B38849A03853</vt:lpwstr>
  </property>
</Properties>
</file>